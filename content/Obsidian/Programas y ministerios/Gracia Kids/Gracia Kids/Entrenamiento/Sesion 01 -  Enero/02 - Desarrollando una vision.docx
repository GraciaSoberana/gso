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5B65A" w14:textId="77777777" w:rsidR="00381175" w:rsidRDefault="002D208A" w:rsidP="00381175">
      <w:pPr>
        <w:pStyle w:val="Subtitle"/>
        <w:ind w:left="153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6F7A0E7" wp14:editId="14AE2491">
            <wp:simplePos x="0" y="0"/>
            <wp:positionH relativeFrom="margin">
              <wp:posOffset>19473</wp:posOffset>
            </wp:positionH>
            <wp:positionV relativeFrom="paragraph">
              <wp:posOffset>-57785</wp:posOffset>
            </wp:positionV>
            <wp:extent cx="884767" cy="884767"/>
            <wp:effectExtent l="0" t="0" r="0" b="0"/>
            <wp:wrapNone/>
            <wp:docPr id="1" name="Picture 1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ipar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4767" cy="8847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175">
        <w:t>Desarrollando una visión bíblica</w:t>
      </w:r>
    </w:p>
    <w:p w14:paraId="0A38720F" w14:textId="2D610DA8" w:rsidR="00972C2E" w:rsidRDefault="00381175" w:rsidP="00381175">
      <w:pPr>
        <w:pStyle w:val="Heading1"/>
        <w:ind w:left="1530"/>
        <w:jc w:val="left"/>
      </w:pPr>
      <w:r>
        <w:t>Para el ministerio infantil</w:t>
      </w:r>
    </w:p>
    <w:p w14:paraId="5995C69A" w14:textId="49CAB065" w:rsidR="002D208A" w:rsidRDefault="002D208A" w:rsidP="00381175">
      <w:pPr>
        <w:pStyle w:val="Heading1"/>
        <w:jc w:val="both"/>
        <w:rPr>
          <w:vertAlign w:val="superscript"/>
        </w:rPr>
      </w:pPr>
    </w:p>
    <w:p w14:paraId="42F55C7E" w14:textId="1F54B777" w:rsidR="002D208A" w:rsidRDefault="00381175" w:rsidP="008C451A">
      <w:pPr>
        <w:pStyle w:val="Heading2"/>
      </w:pPr>
      <w:r>
        <w:t>reporte de tareas</w:t>
      </w:r>
    </w:p>
    <w:p w14:paraId="5ABEEE6F" w14:textId="4140D2B4" w:rsidR="00381175" w:rsidRDefault="00381175" w:rsidP="00917962">
      <w:pPr>
        <w:pStyle w:val="Questions"/>
      </w:pPr>
      <w:r>
        <w:t xml:space="preserve">¿Cuál fue el pasaje base </w:t>
      </w:r>
      <w:r w:rsidR="00917962">
        <w:t>y el nombre de la primera conferencia</w:t>
      </w:r>
      <w:r>
        <w:t>?</w:t>
      </w:r>
      <w:r>
        <w:tab/>
      </w:r>
      <w:r w:rsidR="00917962">
        <w:tab/>
      </w:r>
    </w:p>
    <w:p w14:paraId="7F1896F7" w14:textId="29108A63" w:rsidR="002D208A" w:rsidRDefault="008C451A" w:rsidP="00917962">
      <w:pPr>
        <w:pStyle w:val="Questions"/>
      </w:pPr>
      <w:r w:rsidRPr="00B94ED3">
        <w:t>¿</w:t>
      </w:r>
      <w:r w:rsidR="00381175">
        <w:t>Cómo resumirías las enseñanzas clave de la primera conferencia</w:t>
      </w:r>
      <w:r w:rsidR="0099526C">
        <w:t>?</w:t>
      </w:r>
      <w:r w:rsidR="00A12B59" w:rsidRPr="00B94ED3">
        <w:tab/>
      </w:r>
      <w:r w:rsidR="00A12B59" w:rsidRPr="00B94ED3">
        <w:tab/>
      </w:r>
      <w:r w:rsidR="00381175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</w:p>
    <w:p w14:paraId="3CA26AA2" w14:textId="7A99C43D" w:rsidR="00225365" w:rsidRDefault="00225365" w:rsidP="00917962">
      <w:pPr>
        <w:pStyle w:val="Questions"/>
      </w:pPr>
      <w:r w:rsidRPr="00B94ED3">
        <w:t>¿</w:t>
      </w:r>
      <w:r>
        <w:t>Qué puedes aplicar a tu vida y ministerio</w:t>
      </w:r>
      <w:r>
        <w:t>?</w:t>
      </w:r>
      <w:r>
        <w:tab/>
      </w:r>
      <w:r>
        <w:tab/>
      </w:r>
      <w:r w:rsidR="006947CC">
        <w:tab/>
      </w:r>
      <w:r>
        <w:tab/>
      </w:r>
    </w:p>
    <w:p w14:paraId="62A326FB" w14:textId="77777777" w:rsidR="008A45EE" w:rsidRDefault="008A45EE" w:rsidP="008A45EE">
      <w:pPr>
        <w:pStyle w:val="Questions"/>
      </w:pPr>
      <w:r>
        <w:t>¿Cuál fue el pasaje base y el nombre de la primera conferencia?</w:t>
      </w:r>
      <w:r>
        <w:tab/>
      </w:r>
      <w:r>
        <w:tab/>
      </w:r>
    </w:p>
    <w:p w14:paraId="281B4AB8" w14:textId="023ECCA7" w:rsidR="008A45EE" w:rsidRDefault="008A45EE" w:rsidP="008A45EE">
      <w:pPr>
        <w:pStyle w:val="Questions"/>
      </w:pPr>
      <w:r w:rsidRPr="00B94ED3">
        <w:t>¿</w:t>
      </w:r>
      <w:r>
        <w:t>Cómo resumirías las enseñanzas clave de la primera conferencia?</w:t>
      </w:r>
      <w:r w:rsidRPr="00B94ED3">
        <w:tab/>
      </w:r>
      <w:r w:rsidRPr="00B94ED3">
        <w:tab/>
      </w:r>
      <w:r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  <w:r w:rsidR="006947CC">
        <w:tab/>
      </w:r>
    </w:p>
    <w:p w14:paraId="3A0E3F06" w14:textId="05C66FB7" w:rsidR="008A45EE" w:rsidRDefault="008A45EE" w:rsidP="008A45EE">
      <w:pPr>
        <w:pStyle w:val="Questions"/>
      </w:pPr>
      <w:r w:rsidRPr="00B94ED3">
        <w:t>¿</w:t>
      </w:r>
      <w:r>
        <w:t>Qué puedes aplicar a tu vida y ministerio?</w:t>
      </w:r>
      <w:r>
        <w:tab/>
      </w:r>
      <w:r>
        <w:tab/>
      </w:r>
      <w:r w:rsidR="006947CC">
        <w:tab/>
      </w:r>
      <w:r>
        <w:tab/>
      </w:r>
    </w:p>
    <w:p w14:paraId="28B87C40" w14:textId="3F92E7AC" w:rsidR="006947CC" w:rsidRPr="00B94ED3" w:rsidRDefault="006947CC" w:rsidP="006947CC">
      <w:pPr>
        <w:pStyle w:val="Heading3"/>
      </w:pPr>
      <w:r>
        <w:lastRenderedPageBreak/>
        <w:t>DESARROLLANDO UNA VISION BÍBLICA</w:t>
      </w:r>
    </w:p>
    <w:p w14:paraId="6FDC07AD" w14:textId="0A7C97FD" w:rsidR="006947CC" w:rsidRDefault="006947CC" w:rsidP="006947CC">
      <w:r>
        <w:t>Estamos llamados a enseñar fielmente</w:t>
      </w:r>
      <w:r>
        <w:t xml:space="preserve"> </w:t>
      </w:r>
      <w:r>
        <w:t>a las próximas generaciones la Palabra</w:t>
      </w:r>
      <w:r>
        <w:t xml:space="preserve"> </w:t>
      </w:r>
      <w:r>
        <w:t>de Dios para que puedan...</w:t>
      </w:r>
    </w:p>
    <w:p w14:paraId="1D8F68A1" w14:textId="3FBAF406" w:rsidR="006947CC" w:rsidRDefault="006947CC" w:rsidP="006947CC">
      <w:pPr>
        <w:pStyle w:val="ListParagraph"/>
        <w:numPr>
          <w:ilvl w:val="0"/>
          <w:numId w:val="11"/>
        </w:numPr>
      </w:pPr>
      <w:r>
        <w:t>Conocer la verdad de Dios</w:t>
      </w:r>
      <w:r>
        <w:t xml:space="preserve"> </w:t>
      </w:r>
      <w:r>
        <w:t>y su glorioso Evangelio.</w:t>
      </w:r>
    </w:p>
    <w:p w14:paraId="78705AF6" w14:textId="56A33483" w:rsidR="006947CC" w:rsidRDefault="006947CC" w:rsidP="006947CC">
      <w:pPr>
        <w:pStyle w:val="ListParagraph"/>
        <w:numPr>
          <w:ilvl w:val="0"/>
          <w:numId w:val="11"/>
        </w:numPr>
      </w:pPr>
      <w:r>
        <w:t>Siempre honrar y amar a Dios,</w:t>
      </w:r>
      <w:r>
        <w:t xml:space="preserve"> </w:t>
      </w:r>
      <w:r>
        <w:t>sin olvidar nunca lo que ha</w:t>
      </w:r>
      <w:r>
        <w:t xml:space="preserve"> </w:t>
      </w:r>
      <w:r>
        <w:t>logrado en Cristo.</w:t>
      </w:r>
    </w:p>
    <w:p w14:paraId="35BCBF40" w14:textId="280AF886" w:rsidR="006947CC" w:rsidRDefault="006947CC" w:rsidP="006947CC">
      <w:pPr>
        <w:pStyle w:val="ListParagraph"/>
        <w:numPr>
          <w:ilvl w:val="0"/>
          <w:numId w:val="11"/>
        </w:numPr>
      </w:pPr>
      <w:proofErr w:type="spellStart"/>
      <w:r>
        <w:t>Confíar</w:t>
      </w:r>
      <w:proofErr w:type="spellEnd"/>
      <w:r>
        <w:t xml:space="preserve"> plenamente en Cristo solo</w:t>
      </w:r>
      <w:r>
        <w:t xml:space="preserve"> </w:t>
      </w:r>
      <w:r>
        <w:t>para el perdón del pecado y el</w:t>
      </w:r>
      <w:r>
        <w:t xml:space="preserve"> </w:t>
      </w:r>
      <w:r>
        <w:t>cumplimiento de todas sus promesas, incluida la vida eterna.</w:t>
      </w:r>
    </w:p>
    <w:p w14:paraId="343D063C" w14:textId="77777777" w:rsidR="006947CC" w:rsidRDefault="006947CC" w:rsidP="006947CC">
      <w:pPr>
        <w:pStyle w:val="ListParagraph"/>
        <w:numPr>
          <w:ilvl w:val="0"/>
          <w:numId w:val="11"/>
        </w:numPr>
      </w:pPr>
      <w:r>
        <w:t>Seguir y obedecer a Jesús como Señor.</w:t>
      </w:r>
      <w:r>
        <w:t xml:space="preserve"> </w:t>
      </w:r>
    </w:p>
    <w:p w14:paraId="585403E4" w14:textId="33CC3C84" w:rsidR="008A45EE" w:rsidRDefault="006947CC" w:rsidP="006947CC">
      <w:pPr>
        <w:pStyle w:val="ListParagraph"/>
        <w:numPr>
          <w:ilvl w:val="0"/>
          <w:numId w:val="11"/>
        </w:numPr>
      </w:pPr>
      <w:r>
        <w:t>Vivir para la gloria de Dios.</w:t>
      </w:r>
    </w:p>
    <w:p w14:paraId="3D3A5345" w14:textId="0C70D937" w:rsidR="006947CC" w:rsidRDefault="006947CC" w:rsidP="006947CC">
      <w:pPr>
        <w:pStyle w:val="Heading3"/>
      </w:pPr>
      <w:r>
        <w:t>No esconderemos</w:t>
      </w:r>
    </w:p>
    <w:p w14:paraId="5B34A443" w14:textId="77777777" w:rsidR="006947CC" w:rsidRPr="006947CC" w:rsidRDefault="006947CC" w:rsidP="006947CC">
      <w:pPr>
        <w:pStyle w:val="ListParagraph"/>
        <w:numPr>
          <w:ilvl w:val="0"/>
          <w:numId w:val="12"/>
        </w:numPr>
      </w:pPr>
      <w:r w:rsidRPr="006947CC">
        <w:t>La gloria de Dios</w:t>
      </w:r>
    </w:p>
    <w:p w14:paraId="0D8E9242" w14:textId="77777777" w:rsidR="006947CC" w:rsidRPr="006947CC" w:rsidRDefault="006947CC" w:rsidP="006947CC">
      <w:pPr>
        <w:pStyle w:val="ListParagraph"/>
        <w:numPr>
          <w:ilvl w:val="0"/>
          <w:numId w:val="12"/>
        </w:numPr>
      </w:pPr>
      <w:r w:rsidRPr="006947CC">
        <w:t>El evangelio de Jesucristo</w:t>
      </w:r>
    </w:p>
    <w:p w14:paraId="6049D0A5" w14:textId="2B3E1E73" w:rsidR="006947CC" w:rsidRDefault="006947CC" w:rsidP="006947CC">
      <w:pPr>
        <w:pStyle w:val="ListParagraph"/>
        <w:numPr>
          <w:ilvl w:val="0"/>
          <w:numId w:val="12"/>
        </w:numPr>
      </w:pPr>
      <w:r w:rsidRPr="006947CC">
        <w:t>Los testimonios de Dios</w:t>
      </w:r>
    </w:p>
    <w:p w14:paraId="0922F4BA" w14:textId="7D70EBFF" w:rsidR="006947CC" w:rsidRDefault="006947CC" w:rsidP="006947CC">
      <w:pPr>
        <w:pStyle w:val="Heading3"/>
      </w:pPr>
      <w:r>
        <w:t>desarrollemos una orientación de visión</w:t>
      </w:r>
    </w:p>
    <w:p w14:paraId="510556A8" w14:textId="1A45395C" w:rsidR="006947CC" w:rsidRDefault="006947CC" w:rsidP="006947CC">
      <w:pPr>
        <w:pStyle w:val="Questions"/>
      </w:pPr>
      <w:r>
        <w:t>¿Qué queremos que entiendan sobre</w:t>
      </w:r>
      <w:r>
        <w:t xml:space="preserve"> </w:t>
      </w:r>
      <w:r>
        <w:t>Dios y su Palabra?</w:t>
      </w:r>
      <w:r>
        <w:tab/>
      </w:r>
      <w:r>
        <w:tab/>
      </w:r>
      <w:r>
        <w:tab/>
      </w:r>
    </w:p>
    <w:p w14:paraId="0F51B771" w14:textId="7FB4C87E" w:rsidR="006947CC" w:rsidRDefault="006947CC" w:rsidP="006947CC">
      <w:pPr>
        <w:pStyle w:val="Questions"/>
      </w:pPr>
      <w:r>
        <w:t>¿Qué necesitan saber y abrazar acerca</w:t>
      </w:r>
      <w:r>
        <w:t xml:space="preserve"> </w:t>
      </w:r>
      <w:r>
        <w:t>de Jesús y el Evangelio?</w:t>
      </w:r>
      <w:r>
        <w:tab/>
      </w:r>
      <w:r>
        <w:tab/>
      </w:r>
      <w:r>
        <w:tab/>
      </w:r>
    </w:p>
    <w:p w14:paraId="4076873B" w14:textId="4C3C3E71" w:rsidR="006947CC" w:rsidRDefault="006947CC" w:rsidP="006947CC">
      <w:pPr>
        <w:pStyle w:val="Questions"/>
      </w:pPr>
      <w:r>
        <w:t>¿Qué marcas de fe y madurez espiritual</w:t>
      </w:r>
      <w:r>
        <w:t xml:space="preserve"> </w:t>
      </w:r>
      <w:r>
        <w:t>queremos que tengan?</w:t>
      </w:r>
      <w:r>
        <w:tab/>
      </w:r>
      <w:r>
        <w:tab/>
      </w:r>
      <w:r>
        <w:tab/>
      </w:r>
    </w:p>
    <w:p w14:paraId="3C29C2BB" w14:textId="09F9C574" w:rsidR="006947CC" w:rsidRDefault="006947CC" w:rsidP="006947CC">
      <w:pPr>
        <w:pStyle w:val="Questions"/>
        <w:jc w:val="left"/>
      </w:pPr>
      <w:r>
        <w:t>¿Qué porciones de la Palabra de Dios</w:t>
      </w:r>
      <w:r>
        <w:t xml:space="preserve"> </w:t>
      </w:r>
      <w:r>
        <w:t>queremos esconder en sus corazones</w:t>
      </w:r>
      <w:r>
        <w:t xml:space="preserve"> </w:t>
      </w:r>
      <w:r>
        <w:t>a través de la memorización?</w:t>
      </w:r>
      <w:r>
        <w:tab/>
      </w:r>
      <w:r>
        <w:tab/>
      </w:r>
      <w:r w:rsidR="00BA0954">
        <w:tab/>
      </w:r>
    </w:p>
    <w:p w14:paraId="1A0A8B17" w14:textId="1E87BCC7" w:rsidR="006947CC" w:rsidRDefault="006947CC" w:rsidP="006947CC">
      <w:pPr>
        <w:pStyle w:val="Questions"/>
      </w:pPr>
      <w:r>
        <w:t>¿Qué tipo de esposo y padre, o esposa</w:t>
      </w:r>
      <w:r>
        <w:t xml:space="preserve"> </w:t>
      </w:r>
      <w:r>
        <w:t>y madre queremos que sean?</w:t>
      </w:r>
      <w:r>
        <w:tab/>
      </w:r>
      <w:r>
        <w:tab/>
      </w:r>
    </w:p>
    <w:p w14:paraId="2186C32E" w14:textId="232A0828" w:rsidR="006947CC" w:rsidRDefault="006947CC" w:rsidP="006947CC">
      <w:pPr>
        <w:pStyle w:val="Questions"/>
      </w:pPr>
      <w:r>
        <w:t>¿Cómo queremos que respondan al éxito?</w:t>
      </w:r>
      <w:r>
        <w:tab/>
      </w:r>
      <w:r>
        <w:tab/>
      </w:r>
    </w:p>
    <w:p w14:paraId="49FA7CAC" w14:textId="4E18A977" w:rsidR="006947CC" w:rsidRDefault="006947CC" w:rsidP="006947CC">
      <w:pPr>
        <w:pStyle w:val="Questions"/>
      </w:pPr>
      <w:r>
        <w:t>¿A la tragedia y al sufrimiento?</w:t>
      </w:r>
      <w:r>
        <w:tab/>
      </w:r>
      <w:r>
        <w:tab/>
      </w:r>
    </w:p>
    <w:p w14:paraId="701A98E9" w14:textId="35567AA7" w:rsidR="006947CC" w:rsidRPr="006947CC" w:rsidRDefault="006947CC" w:rsidP="006947CC">
      <w:pPr>
        <w:pStyle w:val="Questions"/>
      </w:pPr>
      <w:r>
        <w:t>¿Cómo caracteriza la Biblia a</w:t>
      </w:r>
      <w:r>
        <w:t xml:space="preserve"> </w:t>
      </w:r>
      <w:r>
        <w:t>un verdadero discípulo?</w:t>
      </w:r>
      <w:r>
        <w:tab/>
      </w:r>
      <w:r>
        <w:tab/>
      </w:r>
    </w:p>
    <w:sectPr w:rsidR="006947CC" w:rsidRPr="006947CC" w:rsidSect="00997ADC">
      <w:headerReference w:type="even" r:id="rId9"/>
      <w:headerReference w:type="default" r:id="rId10"/>
      <w:footerReference w:type="even" r:id="rId11"/>
      <w:footerReference w:type="default" r:id="rId12"/>
      <w:pgSz w:w="12240" w:h="15840" w:code="1"/>
      <w:pgMar w:top="1440" w:right="1080" w:bottom="1440" w:left="1080" w:header="706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C7DDC" w14:textId="77777777" w:rsidR="00C903A2" w:rsidRDefault="00C903A2" w:rsidP="008C451A">
      <w:r>
        <w:separator/>
      </w:r>
    </w:p>
    <w:p w14:paraId="3D851E83" w14:textId="77777777" w:rsidR="00C903A2" w:rsidRDefault="00C903A2" w:rsidP="008C451A"/>
  </w:endnote>
  <w:endnote w:type="continuationSeparator" w:id="0">
    <w:p w14:paraId="409CB633" w14:textId="77777777" w:rsidR="00C903A2" w:rsidRDefault="00C903A2" w:rsidP="008C451A">
      <w:r>
        <w:continuationSeparator/>
      </w:r>
    </w:p>
    <w:p w14:paraId="57069CF7" w14:textId="77777777" w:rsidR="00C903A2" w:rsidRDefault="00C903A2" w:rsidP="008C451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Bookerly">
    <w:altName w:val="Cambria"/>
    <w:charset w:val="00"/>
    <w:family w:val="roman"/>
    <w:pitch w:val="variable"/>
    <w:sig w:usb0="E00002FF" w:usb1="4000E4FB" w:usb2="00000028" w:usb3="00000000" w:csb0="0000019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3829394"/>
      <w:docPartObj>
        <w:docPartGallery w:val="Page Numbers (Top of Page)"/>
        <w:docPartUnique/>
      </w:docPartObj>
    </w:sdtPr>
    <w:sdtEndPr/>
    <w:sdtContent>
      <w:p w14:paraId="055BB050" w14:textId="77777777" w:rsidR="001B60A6" w:rsidRDefault="001B60A6" w:rsidP="008C451A">
        <w:pPr>
          <w:pStyle w:val="Head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30939007" w14:textId="77777777" w:rsidR="003C24DE" w:rsidRDefault="003C24DE" w:rsidP="008C451A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2725001"/>
      <w:docPartObj>
        <w:docPartGallery w:val="Page Numbers (Top of Page)"/>
        <w:docPartUnique/>
      </w:docPartObj>
    </w:sdtPr>
    <w:sdtEndPr/>
    <w:sdtContent>
      <w:p w14:paraId="54689152" w14:textId="77777777" w:rsidR="001B60A6" w:rsidRDefault="001B60A6" w:rsidP="00997AD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434F18" w14:textId="77777777" w:rsidR="003C24DE" w:rsidRDefault="003C24DE" w:rsidP="008C45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4EC08" w14:textId="77777777" w:rsidR="00C903A2" w:rsidRDefault="00C903A2" w:rsidP="008C451A">
      <w:r>
        <w:separator/>
      </w:r>
    </w:p>
    <w:p w14:paraId="781FBB2E" w14:textId="77777777" w:rsidR="00C903A2" w:rsidRDefault="00C903A2" w:rsidP="008C451A"/>
  </w:footnote>
  <w:footnote w:type="continuationSeparator" w:id="0">
    <w:p w14:paraId="27B64FB5" w14:textId="77777777" w:rsidR="00C903A2" w:rsidRDefault="00C903A2" w:rsidP="008C451A">
      <w:r>
        <w:continuationSeparator/>
      </w:r>
    </w:p>
    <w:p w14:paraId="181C8A94" w14:textId="77777777" w:rsidR="00C903A2" w:rsidRDefault="00C903A2" w:rsidP="008C451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F6F17" w14:textId="17E6762F" w:rsidR="002D208A" w:rsidRPr="002D208A" w:rsidRDefault="002D208A" w:rsidP="009E641C">
    <w:pPr>
      <w:jc w:val="right"/>
      <w:rPr>
        <w:color w:val="404040" w:themeColor="text1" w:themeTint="BF"/>
        <w:vertAlign w:val="superscript"/>
      </w:rPr>
    </w:pPr>
    <w:r w:rsidRPr="002D208A">
      <w:rPr>
        <w:noProof/>
      </w:rPr>
      <w:drawing>
        <wp:anchor distT="0" distB="0" distL="114300" distR="114300" simplePos="0" relativeHeight="251659264" behindDoc="0" locked="0" layoutInCell="1" allowOverlap="1" wp14:anchorId="3EF17541" wp14:editId="2B742F20">
          <wp:simplePos x="0" y="0"/>
          <wp:positionH relativeFrom="margin">
            <wp:posOffset>-361950</wp:posOffset>
          </wp:positionH>
          <wp:positionV relativeFrom="paragraph">
            <wp:posOffset>-182245</wp:posOffset>
          </wp:positionV>
          <wp:extent cx="584200" cy="584200"/>
          <wp:effectExtent l="0" t="0" r="6350" b="6350"/>
          <wp:wrapThrough wrapText="bothSides">
            <wp:wrapPolygon edited="0">
              <wp:start x="0" y="0"/>
              <wp:lineTo x="0" y="21130"/>
              <wp:lineTo x="21130" y="21130"/>
              <wp:lineTo x="21130" y="0"/>
              <wp:lineTo x="0" y="0"/>
            </wp:wrapPolygon>
          </wp:wrapThrough>
          <wp:docPr id="2" name="Picture 2" descr="A blue and white 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blue and white logo&#10;&#10;Description automatically generated with low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4200" cy="584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208A">
      <w:t xml:space="preserve">Planeación y entrenamiento 2022 </w:t>
    </w:r>
  </w:p>
  <w:p w14:paraId="07875D35" w14:textId="4E2FB959" w:rsidR="002D208A" w:rsidRDefault="002D208A" w:rsidP="008C451A">
    <w:pPr>
      <w:pStyle w:val="Header"/>
    </w:pPr>
  </w:p>
  <w:p w14:paraId="62E7D784" w14:textId="77777777" w:rsidR="003C24DE" w:rsidRDefault="003C24DE" w:rsidP="008C451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8766C" w14:textId="22A784CD" w:rsidR="00997ADC" w:rsidRPr="00997ADC" w:rsidRDefault="00997ADC" w:rsidP="00997ADC">
    <w:pPr>
      <w:pStyle w:val="Header"/>
      <w:jc w:val="right"/>
      <w:rPr>
        <w:b/>
        <w:bCs/>
        <w:i/>
        <w:iCs/>
      </w:rPr>
    </w:pPr>
    <w:r w:rsidRPr="00997ADC">
      <w:rPr>
        <w:b/>
        <w:bCs/>
        <w:i/>
        <w:iCs/>
        <w:noProof/>
      </w:rPr>
      <w:drawing>
        <wp:anchor distT="0" distB="0" distL="114300" distR="114300" simplePos="0" relativeHeight="251661312" behindDoc="0" locked="0" layoutInCell="1" allowOverlap="1" wp14:anchorId="506C9F00" wp14:editId="253EB9E1">
          <wp:simplePos x="0" y="0"/>
          <wp:positionH relativeFrom="margin">
            <wp:align>left</wp:align>
          </wp:positionH>
          <wp:positionV relativeFrom="paragraph">
            <wp:posOffset>-201322</wp:posOffset>
          </wp:positionV>
          <wp:extent cx="548640" cy="548640"/>
          <wp:effectExtent l="0" t="0" r="3810" b="3810"/>
          <wp:wrapNone/>
          <wp:docPr id="4" name="Picture 4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5063" cy="5650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97ADC">
      <w:rPr>
        <w:b/>
        <w:bCs/>
        <w:i/>
        <w:iCs/>
      </w:rPr>
      <w:t>Planeación y entrenamiento 2022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4D25"/>
    <w:multiLevelType w:val="hybridMultilevel"/>
    <w:tmpl w:val="85C42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0780F"/>
    <w:multiLevelType w:val="hybridMultilevel"/>
    <w:tmpl w:val="6CC64EA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033F1"/>
    <w:multiLevelType w:val="hybridMultilevel"/>
    <w:tmpl w:val="D352B1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D3581"/>
    <w:multiLevelType w:val="hybridMultilevel"/>
    <w:tmpl w:val="922E89EC"/>
    <w:lvl w:ilvl="0" w:tplc="A81A6AB8">
      <w:start w:val="1"/>
      <w:numFmt w:val="decimal"/>
      <w:lvlText w:val="%1."/>
      <w:lvlJc w:val="left"/>
      <w:pPr>
        <w:ind w:left="122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944" w:hanging="360"/>
      </w:pPr>
    </w:lvl>
    <w:lvl w:ilvl="2" w:tplc="080A001B" w:tentative="1">
      <w:start w:val="1"/>
      <w:numFmt w:val="lowerRoman"/>
      <w:lvlText w:val="%3."/>
      <w:lvlJc w:val="right"/>
      <w:pPr>
        <w:ind w:left="2664" w:hanging="180"/>
      </w:pPr>
    </w:lvl>
    <w:lvl w:ilvl="3" w:tplc="080A000F" w:tentative="1">
      <w:start w:val="1"/>
      <w:numFmt w:val="decimal"/>
      <w:lvlText w:val="%4."/>
      <w:lvlJc w:val="left"/>
      <w:pPr>
        <w:ind w:left="3384" w:hanging="360"/>
      </w:pPr>
    </w:lvl>
    <w:lvl w:ilvl="4" w:tplc="080A0019" w:tentative="1">
      <w:start w:val="1"/>
      <w:numFmt w:val="lowerLetter"/>
      <w:lvlText w:val="%5."/>
      <w:lvlJc w:val="left"/>
      <w:pPr>
        <w:ind w:left="4104" w:hanging="360"/>
      </w:pPr>
    </w:lvl>
    <w:lvl w:ilvl="5" w:tplc="080A001B" w:tentative="1">
      <w:start w:val="1"/>
      <w:numFmt w:val="lowerRoman"/>
      <w:lvlText w:val="%6."/>
      <w:lvlJc w:val="right"/>
      <w:pPr>
        <w:ind w:left="4824" w:hanging="180"/>
      </w:pPr>
    </w:lvl>
    <w:lvl w:ilvl="6" w:tplc="080A000F" w:tentative="1">
      <w:start w:val="1"/>
      <w:numFmt w:val="decimal"/>
      <w:lvlText w:val="%7."/>
      <w:lvlJc w:val="left"/>
      <w:pPr>
        <w:ind w:left="5544" w:hanging="360"/>
      </w:pPr>
    </w:lvl>
    <w:lvl w:ilvl="7" w:tplc="080A0019" w:tentative="1">
      <w:start w:val="1"/>
      <w:numFmt w:val="lowerLetter"/>
      <w:lvlText w:val="%8."/>
      <w:lvlJc w:val="left"/>
      <w:pPr>
        <w:ind w:left="6264" w:hanging="360"/>
      </w:pPr>
    </w:lvl>
    <w:lvl w:ilvl="8" w:tplc="080A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4" w15:restartNumberingAfterBreak="0">
    <w:nsid w:val="338830B7"/>
    <w:multiLevelType w:val="hybridMultilevel"/>
    <w:tmpl w:val="42762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B4466"/>
    <w:multiLevelType w:val="hybridMultilevel"/>
    <w:tmpl w:val="997E1A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DE7779"/>
    <w:multiLevelType w:val="hybridMultilevel"/>
    <w:tmpl w:val="438E11A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27538C"/>
    <w:multiLevelType w:val="hybridMultilevel"/>
    <w:tmpl w:val="E8BADC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80905"/>
    <w:multiLevelType w:val="hybridMultilevel"/>
    <w:tmpl w:val="894A6F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3B3338"/>
    <w:multiLevelType w:val="hybridMultilevel"/>
    <w:tmpl w:val="D310A556"/>
    <w:lvl w:ilvl="0" w:tplc="6518DE5A">
      <w:start w:val="1"/>
      <w:numFmt w:val="bullet"/>
      <w:pStyle w:val="Question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76729"/>
    <w:multiLevelType w:val="hybridMultilevel"/>
    <w:tmpl w:val="B99C19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750FFA"/>
    <w:multiLevelType w:val="hybridMultilevel"/>
    <w:tmpl w:val="1962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5"/>
  </w:num>
  <w:num w:numId="5">
    <w:abstractNumId w:val="10"/>
  </w:num>
  <w:num w:numId="6">
    <w:abstractNumId w:val="1"/>
  </w:num>
  <w:num w:numId="7">
    <w:abstractNumId w:val="2"/>
  </w:num>
  <w:num w:numId="8">
    <w:abstractNumId w:val="8"/>
  </w:num>
  <w:num w:numId="9">
    <w:abstractNumId w:val="0"/>
  </w:num>
  <w:num w:numId="10">
    <w:abstractNumId w:val="9"/>
  </w:num>
  <w:num w:numId="11">
    <w:abstractNumId w:val="1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6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754"/>
    <w:rsid w:val="00016B54"/>
    <w:rsid w:val="000266EB"/>
    <w:rsid w:val="00031914"/>
    <w:rsid w:val="000437AD"/>
    <w:rsid w:val="00056CEE"/>
    <w:rsid w:val="00060285"/>
    <w:rsid w:val="000959E5"/>
    <w:rsid w:val="000B0C1E"/>
    <w:rsid w:val="000B1F69"/>
    <w:rsid w:val="000C1754"/>
    <w:rsid w:val="000C3464"/>
    <w:rsid w:val="00143899"/>
    <w:rsid w:val="00153CCA"/>
    <w:rsid w:val="0017105C"/>
    <w:rsid w:val="001B26DD"/>
    <w:rsid w:val="001B60A6"/>
    <w:rsid w:val="001F42B0"/>
    <w:rsid w:val="00225365"/>
    <w:rsid w:val="00236B17"/>
    <w:rsid w:val="002C2555"/>
    <w:rsid w:val="002C4FBD"/>
    <w:rsid w:val="002D208A"/>
    <w:rsid w:val="002F15B5"/>
    <w:rsid w:val="00381175"/>
    <w:rsid w:val="003A464D"/>
    <w:rsid w:val="003C24DE"/>
    <w:rsid w:val="003F09ED"/>
    <w:rsid w:val="0041524C"/>
    <w:rsid w:val="0045052F"/>
    <w:rsid w:val="00485A78"/>
    <w:rsid w:val="004C382E"/>
    <w:rsid w:val="004D2BAD"/>
    <w:rsid w:val="0055468C"/>
    <w:rsid w:val="005E470A"/>
    <w:rsid w:val="006335B9"/>
    <w:rsid w:val="006575FA"/>
    <w:rsid w:val="00693FF7"/>
    <w:rsid w:val="006947CC"/>
    <w:rsid w:val="00695753"/>
    <w:rsid w:val="006D0C4E"/>
    <w:rsid w:val="00740355"/>
    <w:rsid w:val="00765E80"/>
    <w:rsid w:val="007C174B"/>
    <w:rsid w:val="007E029B"/>
    <w:rsid w:val="007F538E"/>
    <w:rsid w:val="008266AF"/>
    <w:rsid w:val="008437EB"/>
    <w:rsid w:val="008451D5"/>
    <w:rsid w:val="00857DB9"/>
    <w:rsid w:val="008A45EE"/>
    <w:rsid w:val="008B7F63"/>
    <w:rsid w:val="008C451A"/>
    <w:rsid w:val="008F5970"/>
    <w:rsid w:val="00917962"/>
    <w:rsid w:val="009526A5"/>
    <w:rsid w:val="00952E0D"/>
    <w:rsid w:val="00972C2E"/>
    <w:rsid w:val="0099526C"/>
    <w:rsid w:val="00997ADC"/>
    <w:rsid w:val="009A0430"/>
    <w:rsid w:val="009E641C"/>
    <w:rsid w:val="00A12B59"/>
    <w:rsid w:val="00A24898"/>
    <w:rsid w:val="00A36A2D"/>
    <w:rsid w:val="00AB136B"/>
    <w:rsid w:val="00B46404"/>
    <w:rsid w:val="00B72110"/>
    <w:rsid w:val="00B80C83"/>
    <w:rsid w:val="00B94ED3"/>
    <w:rsid w:val="00BA0954"/>
    <w:rsid w:val="00BF054B"/>
    <w:rsid w:val="00BF615D"/>
    <w:rsid w:val="00C2314D"/>
    <w:rsid w:val="00C25C14"/>
    <w:rsid w:val="00C45867"/>
    <w:rsid w:val="00C749A5"/>
    <w:rsid w:val="00C903A2"/>
    <w:rsid w:val="00CC67F5"/>
    <w:rsid w:val="00CD2C25"/>
    <w:rsid w:val="00CF2197"/>
    <w:rsid w:val="00D02AC7"/>
    <w:rsid w:val="00D366E2"/>
    <w:rsid w:val="00D549B0"/>
    <w:rsid w:val="00D870C4"/>
    <w:rsid w:val="00DD44B6"/>
    <w:rsid w:val="00DF17B9"/>
    <w:rsid w:val="00E13DF9"/>
    <w:rsid w:val="00E32E4C"/>
    <w:rsid w:val="00E46FAE"/>
    <w:rsid w:val="00E51F3E"/>
    <w:rsid w:val="00E80B82"/>
    <w:rsid w:val="00EA5F38"/>
    <w:rsid w:val="00EF77EC"/>
    <w:rsid w:val="00F15BAC"/>
    <w:rsid w:val="00F654D1"/>
    <w:rsid w:val="00F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5A3249"/>
  <w15:chartTrackingRefBased/>
  <w15:docId w15:val="{9EEAE451-6849-4D85-AA14-ABF4D0E2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451A"/>
    <w:pPr>
      <w:spacing w:after="120" w:line="276" w:lineRule="auto"/>
      <w:jc w:val="both"/>
    </w:pPr>
    <w:rPr>
      <w:rFonts w:ascii="Tw Cen MT" w:eastAsia="Times New Roman" w:hAnsi="Tw Cen MT" w:cs="Bookerly"/>
      <w:color w:val="434343"/>
      <w:sz w:val="20"/>
      <w:lang w:eastAsia="es-MX"/>
    </w:rPr>
  </w:style>
  <w:style w:type="paragraph" w:styleId="Heading1">
    <w:name w:val="heading 1"/>
    <w:basedOn w:val="Heading2"/>
    <w:link w:val="Heading1Char"/>
    <w:uiPriority w:val="9"/>
    <w:qFormat/>
    <w:rsid w:val="00C45867"/>
    <w:pPr>
      <w:pBdr>
        <w:bottom w:val="none" w:sz="0" w:space="0" w:color="auto"/>
      </w:pBdr>
      <w:jc w:val="center"/>
      <w:outlineLvl w:val="0"/>
    </w:pPr>
    <w:rPr>
      <w:sz w:val="44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60A6"/>
    <w:pPr>
      <w:pBdr>
        <w:bottom w:val="single" w:sz="4" w:space="1" w:color="auto"/>
      </w:pBdr>
      <w:spacing w:after="60" w:line="240" w:lineRule="auto"/>
      <w:jc w:val="left"/>
      <w:outlineLvl w:val="1"/>
    </w:pPr>
    <w:rPr>
      <w:rFonts w:ascii="Oswald" w:hAnsi="Oswald" w:cs="Times New Roman"/>
      <w:bCs/>
      <w:caps/>
      <w:color w:val="808080"/>
      <w:kern w:val="36"/>
      <w:sz w:val="32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8266AF"/>
    <w:pPr>
      <w:shd w:val="clear" w:color="auto" w:fill="7F7F7F"/>
      <w:spacing w:before="120" w:line="240" w:lineRule="auto"/>
      <w:outlineLvl w:val="2"/>
    </w:pPr>
    <w:rPr>
      <w:rFonts w:ascii="Oswald" w:hAnsi="Oswald" w:cs="Arial"/>
      <w:caps/>
      <w:color w:val="FFFFFF"/>
      <w:sz w:val="28"/>
      <w:szCs w:val="28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1B60A6"/>
    <w:pPr>
      <w:pBdr>
        <w:bottom w:val="none" w:sz="0" w:space="0" w:color="auto"/>
      </w:pBdr>
      <w:outlineLvl w:val="3"/>
    </w:pPr>
    <w:rPr>
      <w:sz w:val="28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C4FB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link w:val="Heading6Char"/>
    <w:uiPriority w:val="9"/>
    <w:qFormat/>
    <w:rsid w:val="008266AF"/>
    <w:pPr>
      <w:spacing w:before="100" w:beforeAutospacing="1" w:after="100" w:afterAutospacing="1" w:line="240" w:lineRule="auto"/>
      <w:outlineLvl w:val="5"/>
    </w:pPr>
    <w:rPr>
      <w:rFonts w:ascii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867"/>
    <w:rPr>
      <w:rFonts w:ascii="Oswald" w:eastAsia="Times New Roman" w:hAnsi="Oswald" w:cs="Times New Roman"/>
      <w:bCs/>
      <w:caps/>
      <w:color w:val="808080"/>
      <w:kern w:val="36"/>
      <w:sz w:val="44"/>
      <w:szCs w:val="48"/>
      <w:lang w:eastAsia="es-MX"/>
    </w:rPr>
  </w:style>
  <w:style w:type="character" w:customStyle="1" w:styleId="Heading3Char">
    <w:name w:val="Heading 3 Char"/>
    <w:basedOn w:val="DefaultParagraphFont"/>
    <w:link w:val="Heading3"/>
    <w:uiPriority w:val="9"/>
    <w:rsid w:val="008266AF"/>
    <w:rPr>
      <w:rFonts w:ascii="Oswald" w:eastAsia="Times New Roman" w:hAnsi="Oswald" w:cs="Arial"/>
      <w:caps/>
      <w:color w:val="FFFFFF"/>
      <w:sz w:val="28"/>
      <w:szCs w:val="28"/>
      <w:shd w:val="clear" w:color="auto" w:fill="7F7F7F"/>
      <w:lang w:eastAsia="es-MX"/>
    </w:rPr>
  </w:style>
  <w:style w:type="character" w:customStyle="1" w:styleId="Heading6Char">
    <w:name w:val="Heading 6 Char"/>
    <w:basedOn w:val="DefaultParagraphFont"/>
    <w:link w:val="Heading6"/>
    <w:uiPriority w:val="9"/>
    <w:rsid w:val="008266AF"/>
    <w:rPr>
      <w:rFonts w:ascii="Times New Roman" w:eastAsia="Times New Roman" w:hAnsi="Times New Roman" w:cs="Times New Roman"/>
      <w:b/>
      <w:bCs/>
      <w:sz w:val="15"/>
      <w:szCs w:val="15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8266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32"/>
      <w:szCs w:val="36"/>
      <w:lang w:eastAsia="es-MX"/>
    </w:rPr>
  </w:style>
  <w:style w:type="character" w:styleId="BookTitle">
    <w:name w:val="Book Title"/>
    <w:uiPriority w:val="33"/>
    <w:qFormat/>
    <w:rsid w:val="008266AF"/>
  </w:style>
  <w:style w:type="paragraph" w:styleId="Quote">
    <w:name w:val="Quote"/>
    <w:basedOn w:val="Normal"/>
    <w:next w:val="Normal"/>
    <w:link w:val="QuoteChar"/>
    <w:uiPriority w:val="29"/>
    <w:qFormat/>
    <w:rsid w:val="00DD44B6"/>
    <w:pPr>
      <w:shd w:val="clear" w:color="auto" w:fill="D9D9D9" w:themeFill="background1" w:themeFillShade="D9"/>
      <w:spacing w:before="200" w:after="160"/>
      <w:ind w:left="720" w:right="720"/>
      <w:jc w:val="center"/>
    </w:pPr>
    <w:rPr>
      <w:rFonts w:cs="Aparajita"/>
      <w:i/>
      <w:iCs/>
      <w:color w:val="404040" w:themeColor="text1" w:themeTint="BF"/>
      <w:sz w:val="24"/>
      <w:szCs w:val="24"/>
      <w:lang w:val="es-ES"/>
    </w:rPr>
  </w:style>
  <w:style w:type="character" w:customStyle="1" w:styleId="QuoteChar">
    <w:name w:val="Quote Char"/>
    <w:basedOn w:val="DefaultParagraphFont"/>
    <w:link w:val="Quote"/>
    <w:uiPriority w:val="29"/>
    <w:rsid w:val="00DD44B6"/>
    <w:rPr>
      <w:rFonts w:ascii="Tw Cen MT" w:eastAsia="Times New Roman" w:hAnsi="Tw Cen MT" w:cs="Aparajita"/>
      <w:i/>
      <w:iCs/>
      <w:color w:val="404040" w:themeColor="text1" w:themeTint="BF"/>
      <w:sz w:val="24"/>
      <w:szCs w:val="24"/>
      <w:shd w:val="clear" w:color="auto" w:fill="D9D9D9" w:themeFill="background1" w:themeFillShade="D9"/>
      <w:lang w:val="es-ES" w:eastAsia="es-MX"/>
    </w:rPr>
  </w:style>
  <w:style w:type="paragraph" w:styleId="ListParagraph">
    <w:name w:val="List Paragraph"/>
    <w:basedOn w:val="Normal"/>
    <w:uiPriority w:val="34"/>
    <w:qFormat/>
    <w:rsid w:val="00F654D1"/>
    <w:pPr>
      <w:ind w:left="720"/>
      <w:contextualSpacing/>
    </w:pPr>
  </w:style>
  <w:style w:type="table" w:styleId="TableGrid">
    <w:name w:val="Table Grid"/>
    <w:basedOn w:val="TableNormal"/>
    <w:uiPriority w:val="39"/>
    <w:rsid w:val="008B7F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1B60A6"/>
    <w:rPr>
      <w:rFonts w:ascii="Oswald" w:eastAsia="Times New Roman" w:hAnsi="Oswald" w:cs="Times New Roman"/>
      <w:bCs/>
      <w:caps/>
      <w:color w:val="808080"/>
      <w:kern w:val="36"/>
      <w:sz w:val="28"/>
      <w:szCs w:val="32"/>
      <w:lang w:eastAsia="es-MX"/>
    </w:rPr>
  </w:style>
  <w:style w:type="paragraph" w:styleId="Header">
    <w:name w:val="header"/>
    <w:basedOn w:val="Normal"/>
    <w:link w:val="HeaderCh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paragraph" w:styleId="Footer">
    <w:name w:val="footer"/>
    <w:basedOn w:val="Normal"/>
    <w:link w:val="FooterChar"/>
    <w:uiPriority w:val="99"/>
    <w:unhideWhenUsed/>
    <w:rsid w:val="001B60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60A6"/>
    <w:rPr>
      <w:rFonts w:ascii="Bookerly" w:eastAsia="Times New Roman" w:hAnsi="Bookerly" w:cs="Bookerly"/>
      <w:color w:val="434343"/>
      <w:sz w:val="20"/>
      <w:szCs w:val="20"/>
      <w:lang w:eastAsia="es-MX"/>
    </w:rPr>
  </w:style>
  <w:style w:type="character" w:customStyle="1" w:styleId="Heading5Char">
    <w:name w:val="Heading 5 Char"/>
    <w:basedOn w:val="DefaultParagraphFont"/>
    <w:link w:val="Heading5"/>
    <w:uiPriority w:val="9"/>
    <w:rsid w:val="002C4FBD"/>
    <w:rPr>
      <w:rFonts w:asciiTheme="majorHAnsi" w:eastAsiaTheme="majorEastAsia" w:hAnsiTheme="majorHAnsi" w:cstheme="majorBidi"/>
      <w:color w:val="2F5496" w:themeColor="accent1" w:themeShade="BF"/>
      <w:lang w:eastAsia="es-MX"/>
    </w:rPr>
  </w:style>
  <w:style w:type="paragraph" w:customStyle="1" w:styleId="Questions">
    <w:name w:val="Questions"/>
    <w:basedOn w:val="Normal"/>
    <w:qFormat/>
    <w:rsid w:val="00917962"/>
    <w:pPr>
      <w:numPr>
        <w:numId w:val="10"/>
      </w:numPr>
      <w:tabs>
        <w:tab w:val="right" w:leader="underscore" w:pos="9990"/>
      </w:tabs>
      <w:spacing w:before="120" w:line="360" w:lineRule="auto"/>
      <w:ind w:left="36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8117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81175"/>
    <w:rPr>
      <w:rFonts w:eastAsiaTheme="minorEastAsia"/>
      <w:color w:val="5A5A5A" w:themeColor="text1" w:themeTint="A5"/>
      <w:spacing w:val="15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6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6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2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70294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70039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8470">
          <w:marLeft w:val="90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7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27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470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70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44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81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32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7215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1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3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2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024606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47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2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97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41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629611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95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3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13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5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onqu\OneDrive\Documentos\Plantillas%20personalizadas%20de%20Office\Folleto%20GS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FA24F2-1835-4A2E-B6F4-11836191E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Folleto GSO</Template>
  <TotalTime>584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Villegas Valerio</dc:creator>
  <cp:keywords/>
  <dc:description/>
  <cp:lastModifiedBy>Enrique Villegas</cp:lastModifiedBy>
  <cp:revision>12</cp:revision>
  <cp:lastPrinted>2021-10-26T16:39:00Z</cp:lastPrinted>
  <dcterms:created xsi:type="dcterms:W3CDTF">2021-12-09T16:13:00Z</dcterms:created>
  <dcterms:modified xsi:type="dcterms:W3CDTF">2022-01-21T23:39:00Z</dcterms:modified>
</cp:coreProperties>
</file>