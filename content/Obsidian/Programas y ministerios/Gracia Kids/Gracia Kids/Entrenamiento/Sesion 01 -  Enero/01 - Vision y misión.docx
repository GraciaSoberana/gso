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8720F" w14:textId="3996F7DB" w:rsidR="00972C2E" w:rsidRPr="002D208A" w:rsidRDefault="002D208A" w:rsidP="008C451A">
      <w:pPr>
        <w:pStyle w:val="Ttulo1"/>
        <w:rPr>
          <w:rFonts w:ascii="Crimson Text" w:hAnsi="Crimson Text" w:cs="Bookerly"/>
          <w:i/>
          <w:iCs/>
          <w:color w:val="404040" w:themeColor="text1" w:themeTint="BF"/>
          <w:kern w:val="0"/>
          <w:sz w:val="22"/>
          <w:szCs w:val="22"/>
          <w:vertAlign w:val="superscrip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F7A0E7" wp14:editId="420252C2">
            <wp:simplePos x="0" y="0"/>
            <wp:positionH relativeFrom="margin">
              <wp:align>left</wp:align>
            </wp:positionH>
            <wp:positionV relativeFrom="paragraph">
              <wp:posOffset>-171450</wp:posOffset>
            </wp:positionV>
            <wp:extent cx="1189990" cy="1189990"/>
            <wp:effectExtent l="0" t="0" r="0" b="0"/>
            <wp:wrapNone/>
            <wp:docPr id="1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planeación y </w:t>
      </w:r>
      <w:r>
        <w:br/>
        <w:t xml:space="preserve">entrenamiento 2022 </w:t>
      </w:r>
    </w:p>
    <w:p w14:paraId="5995C69A" w14:textId="49CAB065" w:rsidR="002D208A" w:rsidRDefault="002D208A" w:rsidP="008C451A">
      <w:pPr>
        <w:pStyle w:val="Ttulo1"/>
        <w:rPr>
          <w:vertAlign w:val="superscript"/>
        </w:rPr>
      </w:pPr>
    </w:p>
    <w:p w14:paraId="42F55C7E" w14:textId="5CEF878C" w:rsidR="002D208A" w:rsidRDefault="002D208A" w:rsidP="008C451A">
      <w:pPr>
        <w:pStyle w:val="Ttulo2"/>
      </w:pPr>
      <w:r>
        <w:t xml:space="preserve">el </w:t>
      </w:r>
      <w:r w:rsidR="00AB136B">
        <w:t>propósito</w:t>
      </w:r>
      <w:r>
        <w:t xml:space="preserve"> de todas las cosas</w:t>
      </w:r>
    </w:p>
    <w:p w14:paraId="7F1896F7" w14:textId="14141A27" w:rsidR="002D208A" w:rsidRPr="00B94ED3" w:rsidRDefault="008C451A" w:rsidP="00B94ED3">
      <w:pPr>
        <w:pStyle w:val="Questions"/>
      </w:pPr>
      <w:r w:rsidRPr="00B94ED3">
        <w:t>¿</w:t>
      </w:r>
      <w:r w:rsidR="009E641C" w:rsidRPr="00B94ED3">
        <w:t>Qué nos dice Efesios1:3-6 acerca del propósito por el cuál Dios hace todas las cosas?</w:t>
      </w:r>
      <w:r w:rsidR="00A12B59" w:rsidRPr="00B94ED3">
        <w:tab/>
      </w:r>
      <w:r w:rsidR="00A12B59" w:rsidRPr="00B94ED3">
        <w:tab/>
      </w:r>
    </w:p>
    <w:p w14:paraId="09BD6E66" w14:textId="45958157" w:rsidR="00CF2197" w:rsidRPr="00A12B59" w:rsidRDefault="00CF2197" w:rsidP="00B94ED3">
      <w:pPr>
        <w:pStyle w:val="Questions"/>
      </w:pPr>
      <w:r w:rsidRPr="00A12B59">
        <w:t>¿Cómo debe moldear esa verdad la manera en que los cristianos vivimos diariamente y hacemos ministerio?</w:t>
      </w:r>
      <w:r w:rsidR="00A12B59">
        <w:tab/>
      </w:r>
      <w:r w:rsidR="00A12B59">
        <w:tab/>
      </w:r>
    </w:p>
    <w:p w14:paraId="4537F928" w14:textId="6C2FE158" w:rsidR="006D0C4E" w:rsidRDefault="006D0C4E" w:rsidP="00B94ED3">
      <w:pPr>
        <w:pStyle w:val="Questions"/>
      </w:pPr>
      <w:r w:rsidRPr="00A12B59">
        <w:t xml:space="preserve">¿Qué opinas de la frase de </w:t>
      </w:r>
      <w:proofErr w:type="spellStart"/>
      <w:r w:rsidRPr="00A12B59">
        <w:t>Sproul</w:t>
      </w:r>
      <w:proofErr w:type="spellEnd"/>
      <w:r w:rsidRPr="00A12B59">
        <w:t xml:space="preserve">? ¿Será ese un problema </w:t>
      </w:r>
      <w:r w:rsidR="00A12B59">
        <w:t xml:space="preserve">también </w:t>
      </w:r>
      <w:r w:rsidRPr="00A12B59">
        <w:t>en nuestra iglesia?</w:t>
      </w:r>
      <w:r w:rsidR="00A12B59">
        <w:tab/>
      </w:r>
      <w:r w:rsidR="00A12B59">
        <w:tab/>
      </w:r>
    </w:p>
    <w:p w14:paraId="03E4E4DC" w14:textId="138FD295" w:rsidR="00AB136B" w:rsidRDefault="00AB136B" w:rsidP="00B94ED3">
      <w:pPr>
        <w:pStyle w:val="Questions"/>
      </w:pPr>
      <w:r>
        <w:t xml:space="preserve">¿Cómo definirías el propósito principal de </w:t>
      </w:r>
      <w:r>
        <w:rPr>
          <w:i/>
          <w:iCs/>
        </w:rPr>
        <w:t>tu vida</w:t>
      </w:r>
      <w:r>
        <w:t xml:space="preserve">? </w:t>
      </w:r>
      <w:r>
        <w:tab/>
      </w:r>
      <w:r>
        <w:tab/>
      </w:r>
    </w:p>
    <w:p w14:paraId="7AE84B84" w14:textId="6064E9EC" w:rsidR="00CF2197" w:rsidRDefault="00AB136B" w:rsidP="00B94ED3">
      <w:pPr>
        <w:pStyle w:val="Questions"/>
      </w:pPr>
      <w:r>
        <w:t>Ahora lee Isaías 43:21 ¿Cómo modificarías tu respuesta anterior?</w:t>
      </w:r>
      <w:r>
        <w:tab/>
      </w:r>
      <w:r>
        <w:tab/>
      </w:r>
      <w:r w:rsidR="007C174B">
        <w:tab/>
      </w:r>
    </w:p>
    <w:p w14:paraId="21C01A5D" w14:textId="400CD96B" w:rsidR="00DD44B6" w:rsidRPr="00DD44B6" w:rsidRDefault="00DD44B6" w:rsidP="007C174B">
      <w:pPr>
        <w:pStyle w:val="Cita"/>
        <w:spacing w:line="360" w:lineRule="auto"/>
      </w:pPr>
      <w:r>
        <w:br/>
      </w:r>
      <w:r w:rsidRPr="00DD44B6">
        <w:t>El fin principal de la existencia del hombre es</w:t>
      </w:r>
      <w:r w:rsidR="007C174B">
        <w:br/>
      </w:r>
      <w:r w:rsidRPr="00DD44B6">
        <w:t xml:space="preserve"> </w:t>
      </w:r>
      <w:bookmarkStart w:id="0" w:name="_Hlk93062714"/>
      <w:r w:rsidRPr="00DD44B6">
        <w:t>___________</w:t>
      </w:r>
      <w:bookmarkEnd w:id="0"/>
      <w:r w:rsidRPr="00DD44B6">
        <w:t xml:space="preserve"> a ___________, </w:t>
      </w:r>
      <w:r w:rsidRPr="00DD44B6">
        <w:br/>
        <w:t>y ___________de ___________</w:t>
      </w:r>
      <w:r w:rsidR="007C174B">
        <w:br/>
      </w:r>
      <w:r w:rsidRPr="00DD44B6">
        <w:t>para ___________.</w:t>
      </w:r>
      <w:r w:rsidRPr="00DD44B6">
        <w:br/>
      </w:r>
      <w:r w:rsidRPr="00DD44B6">
        <w:br/>
        <w:t>- Catecismo menor de Westminster</w:t>
      </w:r>
      <w:r w:rsidRPr="00DD44B6">
        <w:br/>
      </w:r>
    </w:p>
    <w:p w14:paraId="3C189F87" w14:textId="65587CDF" w:rsidR="00DD44B6" w:rsidRDefault="00DD44B6" w:rsidP="00B94ED3">
      <w:pPr>
        <w:pStyle w:val="Questions"/>
        <w:rPr>
          <w:lang w:val="es-ES"/>
        </w:rPr>
      </w:pPr>
      <w:r>
        <w:rPr>
          <w:lang w:val="es-ES"/>
        </w:rPr>
        <w:t>¿Cómo te ayuda lo anterior a entender el propósito de nuestra vida?</w:t>
      </w:r>
      <w:r>
        <w:rPr>
          <w:lang w:val="es-ES"/>
        </w:rPr>
        <w:tab/>
      </w:r>
      <w:r w:rsidR="007C174B">
        <w:rPr>
          <w:lang w:val="es-ES"/>
        </w:rPr>
        <w:tab/>
      </w:r>
      <w:r>
        <w:rPr>
          <w:lang w:val="es-ES"/>
        </w:rPr>
        <w:tab/>
      </w:r>
    </w:p>
    <w:p w14:paraId="5C01E1C7" w14:textId="0EBB5C3E" w:rsidR="00DD44B6" w:rsidRPr="00DD44B6" w:rsidRDefault="00DD44B6" w:rsidP="00B94ED3">
      <w:pPr>
        <w:pStyle w:val="Questions"/>
        <w:rPr>
          <w:lang w:val="es-ES"/>
        </w:rPr>
      </w:pPr>
      <w:r>
        <w:rPr>
          <w:lang w:val="es-ES"/>
        </w:rPr>
        <w:t xml:space="preserve">¿Qué relación tiene esto con el </w:t>
      </w:r>
      <w:r w:rsidRPr="00DD44B6">
        <w:rPr>
          <w:i/>
          <w:iCs/>
          <w:lang w:val="es-ES"/>
        </w:rPr>
        <w:t>ministerio infantil</w:t>
      </w:r>
      <w:r>
        <w:rPr>
          <w:lang w:val="es-ES"/>
        </w:rPr>
        <w:t>?</w:t>
      </w:r>
      <w:r>
        <w:rPr>
          <w:lang w:val="es-ES"/>
        </w:rPr>
        <w:tab/>
      </w:r>
      <w:r>
        <w:rPr>
          <w:lang w:val="es-ES"/>
        </w:rPr>
        <w:tab/>
      </w:r>
      <w:r w:rsidR="007C174B">
        <w:rPr>
          <w:lang w:val="es-ES"/>
        </w:rPr>
        <w:tab/>
      </w:r>
    </w:p>
    <w:p w14:paraId="08DC1428" w14:textId="086EE1DB" w:rsidR="002C4FBD" w:rsidRDefault="00B94ED3" w:rsidP="008C451A">
      <w:pPr>
        <w:pStyle w:val="Ttulo2"/>
      </w:pPr>
      <w:r>
        <w:lastRenderedPageBreak/>
        <w:t>El propósito de nuestra iglesia</w:t>
      </w:r>
    </w:p>
    <w:p w14:paraId="20DB3BD1" w14:textId="60626D5B" w:rsidR="00B94ED3" w:rsidRDefault="00B94ED3" w:rsidP="00B94ED3">
      <w:pPr>
        <w:pStyle w:val="Questions"/>
      </w:pPr>
      <w:r>
        <w:t>¿Cuál es la Misión de nuestra iglesia?</w:t>
      </w:r>
      <w:r>
        <w:tab/>
      </w:r>
      <w:r>
        <w:tab/>
      </w:r>
      <w:r>
        <w:tab/>
      </w:r>
    </w:p>
    <w:p w14:paraId="3B0A300C" w14:textId="2A69E111" w:rsidR="007C174B" w:rsidRDefault="007C174B" w:rsidP="00B94ED3">
      <w:pPr>
        <w:pStyle w:val="Questions"/>
      </w:pPr>
      <w:r>
        <w:t xml:space="preserve">¿Cuál es el propósito del culto? </w:t>
      </w:r>
      <w:r>
        <w:tab/>
      </w:r>
      <w:r>
        <w:tab/>
      </w:r>
      <w:r>
        <w:tab/>
      </w:r>
    </w:p>
    <w:p w14:paraId="3AEC15E7" w14:textId="79AEFE75" w:rsidR="007C174B" w:rsidRDefault="007C174B" w:rsidP="00B94ED3">
      <w:pPr>
        <w:pStyle w:val="Questions"/>
      </w:pPr>
      <w:r>
        <w:t>¿Cómo puede el ministerio infantil ayudar a cumplir con lo anterior?</w:t>
      </w:r>
      <w:r>
        <w:tab/>
      </w:r>
      <w:r>
        <w:tab/>
      </w:r>
      <w:r>
        <w:tab/>
      </w:r>
    </w:p>
    <w:p w14:paraId="4964C9D6" w14:textId="2E4277E2" w:rsidR="007C174B" w:rsidRDefault="007C174B" w:rsidP="007C174B">
      <w:pPr>
        <w:pStyle w:val="Ttulo2"/>
      </w:pPr>
      <w:r>
        <w:t>la visión de gracia kids</w:t>
      </w:r>
    </w:p>
    <w:p w14:paraId="2BE212ED" w14:textId="67C36679" w:rsidR="00C2314D" w:rsidRDefault="00C2314D" w:rsidP="00C2314D">
      <w:pPr>
        <w:pStyle w:val="Questions"/>
      </w:pPr>
      <w:r>
        <w:t xml:space="preserve">Anota la misión </w:t>
      </w:r>
      <w:r w:rsidR="00E32E4C">
        <w:t xml:space="preserve">de gracia </w:t>
      </w:r>
      <w:proofErr w:type="spellStart"/>
      <w:r w:rsidR="00E32E4C">
        <w:t>kids</w:t>
      </w:r>
      <w:proofErr w:type="spellEnd"/>
      <w:r w:rsidR="00E32E4C">
        <w:t xml:space="preserve"> </w:t>
      </w:r>
      <w:r w:rsidR="00E32E4C">
        <w:tab/>
      </w:r>
      <w:r w:rsidR="00E32E4C">
        <w:tab/>
      </w:r>
      <w:r w:rsidR="00E32E4C">
        <w:tab/>
      </w:r>
    </w:p>
    <w:p w14:paraId="4E3F2119" w14:textId="232401EC" w:rsidR="00E32E4C" w:rsidRDefault="00E32E4C" w:rsidP="00C2314D">
      <w:pPr>
        <w:pStyle w:val="Questions"/>
      </w:pPr>
      <w:r>
        <w:t xml:space="preserve">Anota la visión de Gracia </w:t>
      </w:r>
      <w:proofErr w:type="spellStart"/>
      <w:r>
        <w:t>Kids</w:t>
      </w:r>
      <w:proofErr w:type="spellEnd"/>
      <w:r>
        <w:t xml:space="preserve"> </w:t>
      </w:r>
      <w:r>
        <w:tab/>
      </w:r>
      <w:r>
        <w:tab/>
      </w:r>
      <w:r>
        <w:tab/>
      </w:r>
    </w:p>
    <w:p w14:paraId="376A8F67" w14:textId="2AA51086" w:rsidR="00E32E4C" w:rsidRPr="001B26DD" w:rsidRDefault="00E32E4C" w:rsidP="00C2314D">
      <w:pPr>
        <w:pStyle w:val="Questions"/>
      </w:pPr>
      <w:r>
        <w:t xml:space="preserve">¿Cómo puedes contribuir </w:t>
      </w:r>
      <w:proofErr w:type="spellStart"/>
      <w:r>
        <w:t>par</w:t>
      </w:r>
      <w:proofErr w:type="spellEnd"/>
      <w:r>
        <w:t xml:space="preserve"> alcanzar esta visión?.</w:t>
      </w:r>
      <w:r w:rsidR="001B26DD">
        <w:rPr>
          <w:lang w:val="en-US"/>
        </w:rPr>
        <w:tab/>
      </w:r>
      <w:r w:rsidR="001B26DD">
        <w:rPr>
          <w:lang w:val="en-US"/>
        </w:rPr>
        <w:tab/>
      </w:r>
    </w:p>
    <w:p w14:paraId="0B8DC509" w14:textId="7D28A533" w:rsidR="001B26DD" w:rsidRDefault="001B26DD" w:rsidP="001B26DD">
      <w:pPr>
        <w:pStyle w:val="Questions"/>
      </w:pPr>
      <w:r>
        <w:t xml:space="preserve"> ¿Cuáles podrían ser las necesidades más urgentes para poder cumplir con nuestra misión?</w:t>
      </w:r>
      <w:r>
        <w:tab/>
      </w:r>
      <w:r>
        <w:tab/>
      </w:r>
    </w:p>
    <w:p w14:paraId="5BA1F431" w14:textId="77777777" w:rsidR="00A36A2D" w:rsidRDefault="00A36A2D">
      <w:pPr>
        <w:spacing w:after="160" w:line="259" w:lineRule="auto"/>
        <w:jc w:val="left"/>
        <w:rPr>
          <w:rFonts w:ascii="Oswald" w:hAnsi="Oswald" w:cs="Arial"/>
          <w:caps/>
          <w:color w:val="FFFFFF"/>
          <w:sz w:val="28"/>
          <w:szCs w:val="28"/>
        </w:rPr>
      </w:pPr>
      <w:r>
        <w:br w:type="page"/>
      </w:r>
    </w:p>
    <w:p w14:paraId="7652D472" w14:textId="10139E06" w:rsidR="00693FF7" w:rsidRDefault="005E470A" w:rsidP="00A36A2D">
      <w:pPr>
        <w:pStyle w:val="Ttulo2"/>
      </w:pPr>
      <w:r>
        <w:lastRenderedPageBreak/>
        <w:t>Capacitación</w:t>
      </w:r>
    </w:p>
    <w:p w14:paraId="4BFF4BF1" w14:textId="77777777" w:rsidR="00693FF7" w:rsidRDefault="00693FF7" w:rsidP="00693FF7"/>
    <w:p w14:paraId="2962157D" w14:textId="60312983" w:rsidR="005E470A" w:rsidRDefault="00A36A2D" w:rsidP="005E470A">
      <w:pPr>
        <w:pStyle w:val="Questions"/>
        <w:numPr>
          <w:ilvl w:val="0"/>
          <w:numId w:val="0"/>
        </w:numPr>
        <w:ind w:left="360"/>
        <w:rPr>
          <w:i/>
          <w:iCs/>
          <w:lang w:val="es-ES"/>
        </w:rPr>
      </w:pPr>
      <w:r>
        <w:rPr>
          <w:lang w:val="es-ES"/>
        </w:rPr>
        <w:t>Si deseamos cumplir nuestra misión, n</w:t>
      </w:r>
      <w:r w:rsidR="005E470A" w:rsidRPr="005E470A">
        <w:rPr>
          <w:lang w:val="es-ES"/>
        </w:rPr>
        <w:t xml:space="preserve">ecesitamos contar con un equipo de maestros que muestran evidencias de crecimiento en su </w:t>
      </w:r>
      <w:bookmarkStart w:id="1" w:name="_Hlk93070098"/>
      <w:r w:rsidR="005E470A">
        <w:rPr>
          <w:lang w:val="es-ES"/>
        </w:rPr>
        <w:t>_________________</w:t>
      </w:r>
      <w:bookmarkEnd w:id="1"/>
      <w:r w:rsidR="005E470A" w:rsidRPr="005E470A">
        <w:rPr>
          <w:lang w:val="es-ES"/>
        </w:rPr>
        <w:t xml:space="preserve">del </w:t>
      </w:r>
      <w:r w:rsidR="005E470A">
        <w:rPr>
          <w:lang w:val="es-ES"/>
        </w:rPr>
        <w:t>_________________</w:t>
      </w:r>
      <w:r w:rsidR="005E470A" w:rsidRPr="005E470A">
        <w:rPr>
          <w:lang w:val="es-ES"/>
        </w:rPr>
        <w:t xml:space="preserve">, su </w:t>
      </w:r>
      <w:r w:rsidR="005E470A">
        <w:rPr>
          <w:lang w:val="es-ES"/>
        </w:rPr>
        <w:t>_________________ _________________ / _________________</w:t>
      </w:r>
      <w:r w:rsidR="005E470A" w:rsidRPr="005E470A">
        <w:rPr>
          <w:lang w:val="es-ES"/>
        </w:rPr>
        <w:t xml:space="preserve">, la </w:t>
      </w:r>
      <w:r w:rsidR="005E470A">
        <w:rPr>
          <w:lang w:val="es-ES"/>
        </w:rPr>
        <w:t>_________________ _________________</w:t>
      </w:r>
      <w:r w:rsidR="005E470A" w:rsidRPr="005E470A">
        <w:rPr>
          <w:lang w:val="es-ES"/>
        </w:rPr>
        <w:t xml:space="preserve"> de Gracia Soberana y el </w:t>
      </w:r>
      <w:r w:rsidR="005E470A">
        <w:rPr>
          <w:lang w:val="es-ES"/>
        </w:rPr>
        <w:t xml:space="preserve">_________________  </w:t>
      </w:r>
      <w:r w:rsidR="005E470A" w:rsidRPr="005E470A">
        <w:rPr>
          <w:i/>
          <w:iCs/>
          <w:lang w:val="es-ES"/>
        </w:rPr>
        <w:t>para ministerios infantiles</w:t>
      </w:r>
      <w:r w:rsidR="005E470A">
        <w:rPr>
          <w:i/>
          <w:iCs/>
          <w:lang w:val="es-ES"/>
        </w:rPr>
        <w:t>.</w:t>
      </w:r>
    </w:p>
    <w:p w14:paraId="5497F2E0" w14:textId="153E1CF3" w:rsidR="005E470A" w:rsidRDefault="005E470A" w:rsidP="005E470A">
      <w:pPr>
        <w:pStyle w:val="Ttulo4"/>
        <w:rPr>
          <w:lang w:val="es-ES"/>
        </w:rPr>
      </w:pPr>
      <w:r>
        <w:rPr>
          <w:lang w:val="es-ES"/>
        </w:rPr>
        <w:t>Lecturas y otros recursos</w:t>
      </w:r>
      <w:r w:rsidR="00A36A2D">
        <w:rPr>
          <w:lang w:val="es-ES"/>
        </w:rPr>
        <w:t xml:space="preserve"> 2022</w:t>
      </w:r>
    </w:p>
    <w:p w14:paraId="09A18305" w14:textId="4B6EE1B4" w:rsidR="00A36A2D" w:rsidRDefault="00952E0D" w:rsidP="005E470A">
      <w:pPr>
        <w:pStyle w:val="Questions"/>
        <w:rPr>
          <w:lang w:val="es-ES"/>
        </w:rPr>
      </w:pPr>
      <w:r w:rsidRPr="00952E0D">
        <w:rPr>
          <w:noProof/>
        </w:rPr>
        <w:drawing>
          <wp:anchor distT="0" distB="0" distL="114300" distR="114300" simplePos="0" relativeHeight="251659264" behindDoc="0" locked="0" layoutInCell="1" allowOverlap="1" wp14:anchorId="36EC2C27" wp14:editId="77D59433">
            <wp:simplePos x="0" y="0"/>
            <wp:positionH relativeFrom="margin">
              <wp:align>right</wp:align>
            </wp:positionH>
            <wp:positionV relativeFrom="paragraph">
              <wp:posOffset>51491</wp:posOffset>
            </wp:positionV>
            <wp:extent cx="1559017" cy="1582309"/>
            <wp:effectExtent l="0" t="0" r="3175" b="0"/>
            <wp:wrapNone/>
            <wp:docPr id="14" name="Picture 13" descr="Qr cod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503A542-F60E-421D-A4BC-B10FD06D53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Qr code&#10;&#10;Description automatically generated">
                      <a:extLst>
                        <a:ext uri="{FF2B5EF4-FFF2-40B4-BE49-F238E27FC236}">
                          <a16:creationId xmlns:a16="http://schemas.microsoft.com/office/drawing/2014/main" id="{6503A542-F60E-421D-A4BC-B10FD06D53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9017" cy="1582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A2D">
        <w:rPr>
          <w:lang w:val="es-ES"/>
        </w:rPr>
        <w:t>Confere</w:t>
      </w:r>
      <w:r w:rsidR="000C3464">
        <w:rPr>
          <w:lang w:val="es-ES"/>
        </w:rPr>
        <w:t>ncias Truth78</w:t>
      </w:r>
    </w:p>
    <w:p w14:paraId="46CB249D" w14:textId="74D19014" w:rsidR="005E470A" w:rsidRDefault="005E470A" w:rsidP="005E470A">
      <w:pPr>
        <w:pStyle w:val="Questions"/>
        <w:rPr>
          <w:lang w:val="es-ES"/>
        </w:rPr>
      </w:pPr>
      <w:r>
        <w:rPr>
          <w:lang w:val="es-ES"/>
        </w:rPr>
        <w:t>Celo por Dios</w:t>
      </w:r>
      <w:r w:rsidR="00A36A2D">
        <w:rPr>
          <w:lang w:val="es-ES"/>
        </w:rPr>
        <w:t xml:space="preserve"> (143 </w:t>
      </w:r>
      <w:r w:rsidR="001E5876">
        <w:rPr>
          <w:lang w:val="es-ES"/>
        </w:rPr>
        <w:t>páginas</w:t>
      </w:r>
      <w:r w:rsidR="00A36A2D">
        <w:rPr>
          <w:lang w:val="es-ES"/>
        </w:rPr>
        <w:t>)</w:t>
      </w:r>
      <w:r w:rsidR="00952E0D" w:rsidRPr="00952E0D">
        <w:rPr>
          <w:noProof/>
        </w:rPr>
        <w:t xml:space="preserve"> </w:t>
      </w:r>
    </w:p>
    <w:p w14:paraId="4FA83151" w14:textId="3399B8F5" w:rsidR="00A36A2D" w:rsidRPr="00A36A2D" w:rsidRDefault="00A36A2D" w:rsidP="00A36A2D">
      <w:pPr>
        <w:pStyle w:val="Questions"/>
        <w:rPr>
          <w:lang w:val="es-ES"/>
        </w:rPr>
      </w:pPr>
      <w:r>
        <w:rPr>
          <w:lang w:val="es-ES"/>
        </w:rPr>
        <w:t>La santidad de Dios (Videos + Guía de estudio)</w:t>
      </w:r>
    </w:p>
    <w:p w14:paraId="78399C95" w14:textId="6D7704D5" w:rsidR="00A36A2D" w:rsidRDefault="00A36A2D" w:rsidP="005E470A">
      <w:pPr>
        <w:pStyle w:val="Questions"/>
        <w:rPr>
          <w:lang w:val="es-ES"/>
        </w:rPr>
      </w:pPr>
      <w:r>
        <w:rPr>
          <w:lang w:val="es-ES"/>
        </w:rPr>
        <w:t>La vida centrada en el evangelio</w:t>
      </w:r>
    </w:p>
    <w:p w14:paraId="0A015ACA" w14:textId="4211930C" w:rsidR="00A36A2D" w:rsidRDefault="00A36A2D" w:rsidP="005E470A">
      <w:pPr>
        <w:pStyle w:val="Questions"/>
        <w:rPr>
          <w:lang w:val="es-ES"/>
        </w:rPr>
      </w:pPr>
      <w:r>
        <w:rPr>
          <w:lang w:val="es-ES"/>
        </w:rPr>
        <w:t>El Gran Panorama Divino.</w:t>
      </w:r>
    </w:p>
    <w:p w14:paraId="6AE4A025" w14:textId="5801C24A" w:rsidR="006335B9" w:rsidRDefault="003F09ED" w:rsidP="00A36A2D">
      <w:pPr>
        <w:pStyle w:val="Ttulo4"/>
      </w:pPr>
      <w:r>
        <w:t>CALENDARIO</w:t>
      </w:r>
    </w:p>
    <w:tbl>
      <w:tblPr>
        <w:tblStyle w:val="Tablaconcuadrcula"/>
        <w:tblW w:w="10075" w:type="dxa"/>
        <w:tblLook w:val="04A0" w:firstRow="1" w:lastRow="0" w:firstColumn="1" w:lastColumn="0" w:noHBand="0" w:noVBand="1"/>
      </w:tblPr>
      <w:tblGrid>
        <w:gridCol w:w="437"/>
        <w:gridCol w:w="3338"/>
        <w:gridCol w:w="5040"/>
        <w:gridCol w:w="1260"/>
      </w:tblGrid>
      <w:tr w:rsidR="000C3464" w:rsidRPr="00056CEE" w14:paraId="37C4E219" w14:textId="77777777" w:rsidTr="000C3464">
        <w:tc>
          <w:tcPr>
            <w:tcW w:w="437" w:type="dxa"/>
          </w:tcPr>
          <w:p w14:paraId="42991CCD" w14:textId="77777777" w:rsidR="000C3464" w:rsidRPr="00056CEE" w:rsidRDefault="000C3464" w:rsidP="008C451A">
            <w:r w:rsidRPr="00056CEE">
              <w:t>#</w:t>
            </w:r>
          </w:p>
        </w:tc>
        <w:tc>
          <w:tcPr>
            <w:tcW w:w="3338" w:type="dxa"/>
          </w:tcPr>
          <w:p w14:paraId="06F2C642" w14:textId="77777777" w:rsidR="000C3464" w:rsidRPr="00056CEE" w:rsidRDefault="000C3464" w:rsidP="008C451A">
            <w:r w:rsidRPr="00056CEE">
              <w:t>Tema</w:t>
            </w:r>
          </w:p>
        </w:tc>
        <w:tc>
          <w:tcPr>
            <w:tcW w:w="5040" w:type="dxa"/>
          </w:tcPr>
          <w:p w14:paraId="462A2209" w14:textId="20F8CA5B" w:rsidR="000C3464" w:rsidRPr="00056CEE" w:rsidRDefault="000C3464" w:rsidP="008C451A">
            <w:r>
              <w:t>Tarea</w:t>
            </w:r>
          </w:p>
        </w:tc>
        <w:tc>
          <w:tcPr>
            <w:tcW w:w="1260" w:type="dxa"/>
          </w:tcPr>
          <w:p w14:paraId="2AAC8707" w14:textId="5BCC42C3" w:rsidR="000C3464" w:rsidRPr="00056CEE" w:rsidRDefault="000C3464" w:rsidP="008C451A">
            <w:r w:rsidRPr="00056CEE">
              <w:t>Fecha</w:t>
            </w:r>
          </w:p>
        </w:tc>
      </w:tr>
      <w:tr w:rsidR="000C3464" w:rsidRPr="00056CEE" w14:paraId="101ED273" w14:textId="77777777" w:rsidTr="000C3464">
        <w:tc>
          <w:tcPr>
            <w:tcW w:w="437" w:type="dxa"/>
          </w:tcPr>
          <w:p w14:paraId="7C240C92" w14:textId="097C2E04" w:rsidR="000C3464" w:rsidRPr="00056CEE" w:rsidRDefault="000C3464" w:rsidP="008C451A">
            <w:r>
              <w:t>1</w:t>
            </w:r>
          </w:p>
        </w:tc>
        <w:tc>
          <w:tcPr>
            <w:tcW w:w="3338" w:type="dxa"/>
          </w:tcPr>
          <w:p w14:paraId="0E033D52" w14:textId="62FE5FD8" w:rsidR="000C3464" w:rsidRPr="00056CEE" w:rsidRDefault="00BF054B" w:rsidP="008C451A">
            <w:r>
              <w:t xml:space="preserve">Introducción a la visión y la misión </w:t>
            </w:r>
          </w:p>
        </w:tc>
        <w:tc>
          <w:tcPr>
            <w:tcW w:w="5040" w:type="dxa"/>
          </w:tcPr>
          <w:p w14:paraId="186ADA55" w14:textId="77777777" w:rsidR="000C3464" w:rsidRDefault="000C3464" w:rsidP="008C451A">
            <w:pPr>
              <w:rPr>
                <w:lang w:val="es-ES"/>
              </w:rPr>
            </w:pPr>
          </w:p>
        </w:tc>
        <w:tc>
          <w:tcPr>
            <w:tcW w:w="1260" w:type="dxa"/>
          </w:tcPr>
          <w:p w14:paraId="2D542511" w14:textId="59687C06" w:rsidR="000C3464" w:rsidRPr="00056CEE" w:rsidRDefault="000C3464" w:rsidP="000C3464">
            <w:pPr>
              <w:jc w:val="right"/>
            </w:pPr>
            <w:r>
              <w:rPr>
                <w:lang w:val="es-ES"/>
              </w:rPr>
              <w:t>14</w:t>
            </w:r>
            <w:r w:rsidRPr="00056CEE">
              <w:rPr>
                <w:lang w:val="es-ES"/>
              </w:rPr>
              <w:t>/01</w:t>
            </w:r>
          </w:p>
        </w:tc>
      </w:tr>
      <w:tr w:rsidR="000C3464" w:rsidRPr="00056CEE" w14:paraId="616B03CE" w14:textId="77777777" w:rsidTr="000C3464">
        <w:tc>
          <w:tcPr>
            <w:tcW w:w="437" w:type="dxa"/>
          </w:tcPr>
          <w:p w14:paraId="2E2122D5" w14:textId="77777777" w:rsidR="000C3464" w:rsidRDefault="000C3464" w:rsidP="008C451A"/>
        </w:tc>
        <w:tc>
          <w:tcPr>
            <w:tcW w:w="3338" w:type="dxa"/>
          </w:tcPr>
          <w:p w14:paraId="48421447" w14:textId="6D3A7392" w:rsidR="000C3464" w:rsidRDefault="00BF054B" w:rsidP="008C451A">
            <w:r>
              <w:t>La teología del ministerio infantil</w:t>
            </w:r>
          </w:p>
        </w:tc>
        <w:tc>
          <w:tcPr>
            <w:tcW w:w="5040" w:type="dxa"/>
          </w:tcPr>
          <w:p w14:paraId="71926EEA" w14:textId="418E879E" w:rsidR="000C3464" w:rsidRDefault="000C3464" w:rsidP="008C451A">
            <w:pPr>
              <w:rPr>
                <w:lang w:val="es-ES"/>
              </w:rPr>
            </w:pPr>
            <w:r>
              <w:rPr>
                <w:lang w:val="es-ES"/>
              </w:rPr>
              <w:t>Conferencias Truth78</w:t>
            </w:r>
          </w:p>
        </w:tc>
        <w:tc>
          <w:tcPr>
            <w:tcW w:w="1260" w:type="dxa"/>
          </w:tcPr>
          <w:p w14:paraId="2A10CBE6" w14:textId="5646B4C9" w:rsidR="000C3464" w:rsidRPr="00056CEE" w:rsidRDefault="000C3464" w:rsidP="000C3464">
            <w:pPr>
              <w:jc w:val="right"/>
              <w:rPr>
                <w:lang w:val="es-ES"/>
              </w:rPr>
            </w:pPr>
            <w:r>
              <w:rPr>
                <w:lang w:val="es-ES"/>
              </w:rPr>
              <w:t>21</w:t>
            </w:r>
            <w:r w:rsidRPr="003F09ED">
              <w:rPr>
                <w:lang w:val="es-ES"/>
              </w:rPr>
              <w:t>/01</w:t>
            </w:r>
          </w:p>
        </w:tc>
      </w:tr>
      <w:tr w:rsidR="000C3464" w:rsidRPr="00056CEE" w14:paraId="15E2B0C5" w14:textId="77777777" w:rsidTr="000C3464">
        <w:tc>
          <w:tcPr>
            <w:tcW w:w="437" w:type="dxa"/>
          </w:tcPr>
          <w:p w14:paraId="03F8C77E" w14:textId="500DC9F8" w:rsidR="000C3464" w:rsidRDefault="000C3464" w:rsidP="008C451A">
            <w:r>
              <w:t>3</w:t>
            </w:r>
          </w:p>
        </w:tc>
        <w:tc>
          <w:tcPr>
            <w:tcW w:w="3338" w:type="dxa"/>
          </w:tcPr>
          <w:p w14:paraId="7A09D442" w14:textId="3EAA4C30" w:rsidR="000C3464" w:rsidRPr="00056CEE" w:rsidRDefault="000C3464" w:rsidP="008C451A">
            <w:r w:rsidRPr="00153CCA">
              <w:t>Junta mensual</w:t>
            </w:r>
            <w:r>
              <w:t xml:space="preserve"> marzo</w:t>
            </w:r>
          </w:p>
        </w:tc>
        <w:tc>
          <w:tcPr>
            <w:tcW w:w="5040" w:type="dxa"/>
          </w:tcPr>
          <w:p w14:paraId="74BB9154" w14:textId="3E6A1515" w:rsidR="000C3464" w:rsidRDefault="000C3464" w:rsidP="008C451A">
            <w:r>
              <w:t>Reporte de Lectura</w:t>
            </w:r>
            <w:r w:rsidR="00031914">
              <w:t>:</w:t>
            </w:r>
            <w:r>
              <w:t xml:space="preserve"> </w:t>
            </w:r>
            <w:r w:rsidRPr="00031914">
              <w:rPr>
                <w:i/>
                <w:iCs/>
              </w:rPr>
              <w:t>Celo por Dios</w:t>
            </w:r>
          </w:p>
        </w:tc>
        <w:tc>
          <w:tcPr>
            <w:tcW w:w="1260" w:type="dxa"/>
          </w:tcPr>
          <w:p w14:paraId="6620DD9D" w14:textId="1698B649" w:rsidR="000C3464" w:rsidRPr="00056CEE" w:rsidRDefault="001E5876" w:rsidP="000C3464">
            <w:pPr>
              <w:jc w:val="right"/>
            </w:pPr>
            <w:r>
              <w:t>29</w:t>
            </w:r>
            <w:r w:rsidR="000C3464" w:rsidRPr="00153CCA">
              <w:rPr>
                <w:lang w:val="es-ES"/>
              </w:rPr>
              <w:t>/0</w:t>
            </w:r>
            <w:r w:rsidR="000C3464">
              <w:rPr>
                <w:lang w:val="es-ES"/>
              </w:rPr>
              <w:t>3</w:t>
            </w:r>
          </w:p>
        </w:tc>
      </w:tr>
      <w:tr w:rsidR="000C3464" w:rsidRPr="00056CEE" w14:paraId="10E4B442" w14:textId="77777777" w:rsidTr="000C3464">
        <w:tc>
          <w:tcPr>
            <w:tcW w:w="437" w:type="dxa"/>
          </w:tcPr>
          <w:p w14:paraId="1888617D" w14:textId="69E874C4" w:rsidR="000C3464" w:rsidRDefault="000C3464" w:rsidP="008C451A">
            <w:r>
              <w:t>5</w:t>
            </w:r>
          </w:p>
        </w:tc>
        <w:tc>
          <w:tcPr>
            <w:tcW w:w="3338" w:type="dxa"/>
          </w:tcPr>
          <w:p w14:paraId="4310BD1F" w14:textId="4984F86F" w:rsidR="000C3464" w:rsidRPr="00056CEE" w:rsidRDefault="000C3464" w:rsidP="008C451A">
            <w:r w:rsidRPr="00153CCA">
              <w:t>Junta mensual</w:t>
            </w:r>
            <w:r>
              <w:t xml:space="preserve"> mayo</w:t>
            </w:r>
          </w:p>
        </w:tc>
        <w:tc>
          <w:tcPr>
            <w:tcW w:w="5040" w:type="dxa"/>
          </w:tcPr>
          <w:p w14:paraId="115FCC47" w14:textId="1D04CCF2" w:rsidR="000C3464" w:rsidRDefault="000C3464" w:rsidP="008C451A">
            <w:pPr>
              <w:rPr>
                <w:lang w:val="es-ES"/>
              </w:rPr>
            </w:pPr>
            <w:r>
              <w:rPr>
                <w:lang w:val="es-ES"/>
              </w:rPr>
              <w:t>Reporte de lectura</w:t>
            </w:r>
            <w:r w:rsidR="00031914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="00031914" w:rsidRPr="00031914">
              <w:rPr>
                <w:i/>
                <w:iCs/>
                <w:lang w:val="es-ES"/>
              </w:rPr>
              <w:t>L</w:t>
            </w:r>
            <w:r w:rsidRPr="00031914">
              <w:rPr>
                <w:i/>
                <w:iCs/>
                <w:lang w:val="es-ES"/>
              </w:rPr>
              <w:t xml:space="preserve">a </w:t>
            </w:r>
            <w:r w:rsidR="001E5876">
              <w:rPr>
                <w:i/>
                <w:iCs/>
                <w:lang w:val="es-ES"/>
              </w:rPr>
              <w:t>santidad de Dios</w:t>
            </w:r>
          </w:p>
        </w:tc>
        <w:tc>
          <w:tcPr>
            <w:tcW w:w="1260" w:type="dxa"/>
          </w:tcPr>
          <w:p w14:paraId="74342E64" w14:textId="5AC34CA2" w:rsidR="000C3464" w:rsidRPr="00056CEE" w:rsidRDefault="000C3464" w:rsidP="000C3464">
            <w:pPr>
              <w:jc w:val="right"/>
            </w:pPr>
            <w:r>
              <w:rPr>
                <w:lang w:val="es-ES"/>
              </w:rPr>
              <w:t>20</w:t>
            </w:r>
            <w:r w:rsidRPr="00153CCA">
              <w:rPr>
                <w:lang w:val="es-ES"/>
              </w:rPr>
              <w:t>/0</w:t>
            </w:r>
            <w:r>
              <w:rPr>
                <w:lang w:val="es-ES"/>
              </w:rPr>
              <w:t>5</w:t>
            </w:r>
          </w:p>
        </w:tc>
      </w:tr>
      <w:tr w:rsidR="000C3464" w:rsidRPr="00056CEE" w14:paraId="105CD41B" w14:textId="77777777" w:rsidTr="000C3464">
        <w:tc>
          <w:tcPr>
            <w:tcW w:w="437" w:type="dxa"/>
          </w:tcPr>
          <w:p w14:paraId="62EAC19F" w14:textId="15D48129" w:rsidR="000C3464" w:rsidRDefault="000C3464" w:rsidP="008C451A">
            <w:r>
              <w:t>6</w:t>
            </w:r>
          </w:p>
        </w:tc>
        <w:tc>
          <w:tcPr>
            <w:tcW w:w="3338" w:type="dxa"/>
          </w:tcPr>
          <w:p w14:paraId="6312CE7F" w14:textId="4DB988A0" w:rsidR="000C3464" w:rsidRPr="00056CEE" w:rsidRDefault="000C3464" w:rsidP="008C451A">
            <w:r w:rsidRPr="00153CCA">
              <w:t>Junta mensual</w:t>
            </w:r>
            <w:r>
              <w:t xml:space="preserve"> junio / EBV</w:t>
            </w:r>
          </w:p>
        </w:tc>
        <w:tc>
          <w:tcPr>
            <w:tcW w:w="5040" w:type="dxa"/>
          </w:tcPr>
          <w:p w14:paraId="7E936A1A" w14:textId="77777777" w:rsidR="000C3464" w:rsidRDefault="000C3464" w:rsidP="008C451A"/>
        </w:tc>
        <w:tc>
          <w:tcPr>
            <w:tcW w:w="1260" w:type="dxa"/>
          </w:tcPr>
          <w:p w14:paraId="6388C0E4" w14:textId="232C8913" w:rsidR="000C3464" w:rsidRPr="00056CEE" w:rsidRDefault="000C3464" w:rsidP="000C3464">
            <w:pPr>
              <w:jc w:val="right"/>
            </w:pPr>
            <w:r>
              <w:t>17</w:t>
            </w:r>
            <w:r w:rsidRPr="00153CCA">
              <w:rPr>
                <w:lang w:val="es-ES"/>
              </w:rPr>
              <w:t>/0</w:t>
            </w:r>
            <w:r>
              <w:rPr>
                <w:lang w:val="es-ES"/>
              </w:rPr>
              <w:t>6</w:t>
            </w:r>
          </w:p>
        </w:tc>
      </w:tr>
      <w:tr w:rsidR="000C3464" w:rsidRPr="00056CEE" w14:paraId="77F2DB12" w14:textId="77777777" w:rsidTr="000C3464">
        <w:tc>
          <w:tcPr>
            <w:tcW w:w="437" w:type="dxa"/>
          </w:tcPr>
          <w:p w14:paraId="177EF978" w14:textId="146BC256" w:rsidR="000C3464" w:rsidRDefault="000C3464" w:rsidP="008C451A">
            <w:r>
              <w:t>7</w:t>
            </w:r>
          </w:p>
        </w:tc>
        <w:tc>
          <w:tcPr>
            <w:tcW w:w="3338" w:type="dxa"/>
          </w:tcPr>
          <w:p w14:paraId="7D3531C7" w14:textId="689C55E0" w:rsidR="000C3464" w:rsidRPr="00056CEE" w:rsidRDefault="000C3464" w:rsidP="008C451A">
            <w:r>
              <w:t>Planeación EBV</w:t>
            </w:r>
          </w:p>
        </w:tc>
        <w:tc>
          <w:tcPr>
            <w:tcW w:w="5040" w:type="dxa"/>
          </w:tcPr>
          <w:p w14:paraId="3DB78EF4" w14:textId="77777777" w:rsidR="000C3464" w:rsidRDefault="000C3464" w:rsidP="008C451A"/>
        </w:tc>
        <w:tc>
          <w:tcPr>
            <w:tcW w:w="1260" w:type="dxa"/>
          </w:tcPr>
          <w:p w14:paraId="7CC3A08A" w14:textId="785A5D3B" w:rsidR="000C3464" w:rsidRPr="00056CEE" w:rsidRDefault="000C3464" w:rsidP="000C3464">
            <w:pPr>
              <w:jc w:val="right"/>
            </w:pPr>
            <w:r>
              <w:t>15/05</w:t>
            </w:r>
          </w:p>
        </w:tc>
      </w:tr>
      <w:tr w:rsidR="000C3464" w:rsidRPr="00056CEE" w14:paraId="2B6B7C87" w14:textId="77777777" w:rsidTr="000C3464">
        <w:tc>
          <w:tcPr>
            <w:tcW w:w="437" w:type="dxa"/>
          </w:tcPr>
          <w:p w14:paraId="1CB51BBC" w14:textId="050B18D0" w:rsidR="000C3464" w:rsidRDefault="000C3464" w:rsidP="008C451A">
            <w:r>
              <w:t>8</w:t>
            </w:r>
          </w:p>
        </w:tc>
        <w:tc>
          <w:tcPr>
            <w:tcW w:w="3338" w:type="dxa"/>
          </w:tcPr>
          <w:p w14:paraId="6AF5B849" w14:textId="45DD1C61" w:rsidR="000C3464" w:rsidRPr="00056CEE" w:rsidRDefault="000C3464" w:rsidP="008C451A">
            <w:r>
              <w:t>EBV</w:t>
            </w:r>
          </w:p>
        </w:tc>
        <w:tc>
          <w:tcPr>
            <w:tcW w:w="5040" w:type="dxa"/>
          </w:tcPr>
          <w:p w14:paraId="3C504587" w14:textId="77777777" w:rsidR="000C3464" w:rsidRDefault="000C3464" w:rsidP="008C451A"/>
        </w:tc>
        <w:tc>
          <w:tcPr>
            <w:tcW w:w="1260" w:type="dxa"/>
          </w:tcPr>
          <w:p w14:paraId="6FABC32D" w14:textId="45F3FD7C" w:rsidR="000C3464" w:rsidRPr="00056CEE" w:rsidRDefault="000C3464" w:rsidP="000C3464">
            <w:pPr>
              <w:jc w:val="right"/>
            </w:pPr>
            <w:r>
              <w:t>01-06/08</w:t>
            </w:r>
          </w:p>
        </w:tc>
      </w:tr>
      <w:tr w:rsidR="000C3464" w:rsidRPr="00056CEE" w14:paraId="111501DE" w14:textId="77777777" w:rsidTr="000C3464">
        <w:tc>
          <w:tcPr>
            <w:tcW w:w="437" w:type="dxa"/>
          </w:tcPr>
          <w:p w14:paraId="63D63AE5" w14:textId="330B88C4" w:rsidR="000C3464" w:rsidRDefault="000C3464" w:rsidP="008C451A">
            <w:r>
              <w:t>9</w:t>
            </w:r>
          </w:p>
        </w:tc>
        <w:tc>
          <w:tcPr>
            <w:tcW w:w="3338" w:type="dxa"/>
          </w:tcPr>
          <w:p w14:paraId="2C9E4832" w14:textId="25EC7D0D" w:rsidR="000C3464" w:rsidRPr="00056CEE" w:rsidRDefault="000C3464" w:rsidP="008C451A">
            <w:r w:rsidRPr="00153CCA">
              <w:t>Junta mensual</w:t>
            </w:r>
            <w:r>
              <w:t xml:space="preserve"> septiembre</w:t>
            </w:r>
          </w:p>
        </w:tc>
        <w:tc>
          <w:tcPr>
            <w:tcW w:w="5040" w:type="dxa"/>
          </w:tcPr>
          <w:p w14:paraId="79C5CDE3" w14:textId="1A350AAF" w:rsidR="000C3464" w:rsidRDefault="000C3464" w:rsidP="008C451A">
            <w:pPr>
              <w:rPr>
                <w:lang w:val="es-ES"/>
              </w:rPr>
            </w:pPr>
            <w:r>
              <w:rPr>
                <w:lang w:val="es-ES"/>
              </w:rPr>
              <w:t>Reporte de lectura</w:t>
            </w:r>
            <w:r w:rsidR="00997ADC">
              <w:rPr>
                <w:lang w:val="es-ES"/>
              </w:rPr>
              <w:t xml:space="preserve">: </w:t>
            </w:r>
            <w:r w:rsidR="00997ADC" w:rsidRPr="00997ADC">
              <w:rPr>
                <w:i/>
                <w:iCs/>
                <w:lang w:val="es-ES"/>
              </w:rPr>
              <w:t xml:space="preserve">La </w:t>
            </w:r>
            <w:r w:rsidR="001E5876">
              <w:rPr>
                <w:i/>
                <w:iCs/>
                <w:lang w:val="es-ES"/>
              </w:rPr>
              <w:t>vida centrada en el evangelio</w:t>
            </w:r>
            <w:r w:rsidR="00997ADC">
              <w:rPr>
                <w:lang w:val="es-ES"/>
              </w:rPr>
              <w:t>.</w:t>
            </w:r>
          </w:p>
        </w:tc>
        <w:tc>
          <w:tcPr>
            <w:tcW w:w="1260" w:type="dxa"/>
          </w:tcPr>
          <w:p w14:paraId="4F447A4F" w14:textId="6E8830D2" w:rsidR="000C3464" w:rsidRPr="00056CEE" w:rsidRDefault="000C3464" w:rsidP="000C3464">
            <w:pPr>
              <w:jc w:val="right"/>
            </w:pPr>
            <w:r>
              <w:rPr>
                <w:lang w:val="es-ES"/>
              </w:rPr>
              <w:t>23</w:t>
            </w:r>
            <w:r w:rsidRPr="00153CCA">
              <w:rPr>
                <w:lang w:val="es-ES"/>
              </w:rPr>
              <w:t>/0</w:t>
            </w:r>
            <w:r>
              <w:rPr>
                <w:lang w:val="es-ES"/>
              </w:rPr>
              <w:t>9</w:t>
            </w:r>
          </w:p>
        </w:tc>
      </w:tr>
      <w:tr w:rsidR="000C3464" w:rsidRPr="00056CEE" w14:paraId="69A6A0B8" w14:textId="77777777" w:rsidTr="000C3464">
        <w:tc>
          <w:tcPr>
            <w:tcW w:w="437" w:type="dxa"/>
          </w:tcPr>
          <w:p w14:paraId="6C0BCA41" w14:textId="68481361" w:rsidR="000C3464" w:rsidRDefault="000C3464" w:rsidP="008C451A">
            <w:r>
              <w:t>11</w:t>
            </w:r>
          </w:p>
        </w:tc>
        <w:tc>
          <w:tcPr>
            <w:tcW w:w="3338" w:type="dxa"/>
          </w:tcPr>
          <w:p w14:paraId="1B5AFDBA" w14:textId="4A0D4E86" w:rsidR="000C3464" w:rsidRPr="00056CEE" w:rsidRDefault="000C3464" w:rsidP="008C451A">
            <w:r w:rsidRPr="00153CCA">
              <w:t>Junta mensual</w:t>
            </w:r>
            <w:r>
              <w:t xml:space="preserve"> noviembre</w:t>
            </w:r>
          </w:p>
        </w:tc>
        <w:tc>
          <w:tcPr>
            <w:tcW w:w="5040" w:type="dxa"/>
          </w:tcPr>
          <w:p w14:paraId="0F3A46B2" w14:textId="2BB947DE" w:rsidR="000C3464" w:rsidRPr="00997ADC" w:rsidRDefault="00997ADC" w:rsidP="008C451A">
            <w:pPr>
              <w:rPr>
                <w:i/>
                <w:iCs/>
              </w:rPr>
            </w:pPr>
            <w:r>
              <w:t xml:space="preserve">Reporte de Lectura: </w:t>
            </w:r>
            <w:r>
              <w:rPr>
                <w:i/>
                <w:iCs/>
              </w:rPr>
              <w:t>El gran panorama divino.</w:t>
            </w:r>
          </w:p>
        </w:tc>
        <w:tc>
          <w:tcPr>
            <w:tcW w:w="1260" w:type="dxa"/>
          </w:tcPr>
          <w:p w14:paraId="0CC48172" w14:textId="3478895B" w:rsidR="000C3464" w:rsidRPr="00056CEE" w:rsidRDefault="000C3464" w:rsidP="000C3464">
            <w:pPr>
              <w:jc w:val="right"/>
            </w:pPr>
            <w:r>
              <w:t>18</w:t>
            </w:r>
            <w:r w:rsidRPr="00153CCA">
              <w:rPr>
                <w:lang w:val="es-ES"/>
              </w:rPr>
              <w:t>/</w:t>
            </w:r>
            <w:r>
              <w:rPr>
                <w:lang w:val="es-ES"/>
              </w:rPr>
              <w:t>11</w:t>
            </w:r>
          </w:p>
        </w:tc>
      </w:tr>
    </w:tbl>
    <w:p w14:paraId="5E66F8FE" w14:textId="0DD9318A" w:rsidR="00016B54" w:rsidRDefault="00016B54" w:rsidP="008C451A"/>
    <w:p w14:paraId="6154095E" w14:textId="77777777" w:rsidR="00997ADC" w:rsidRDefault="00997ADC">
      <w:pPr>
        <w:spacing w:after="160" w:line="259" w:lineRule="auto"/>
        <w:jc w:val="left"/>
        <w:rPr>
          <w:rFonts w:ascii="Oswald" w:hAnsi="Oswald" w:cs="Times New Roman"/>
          <w:bCs/>
          <w:caps/>
          <w:color w:val="808080"/>
          <w:kern w:val="36"/>
          <w:sz w:val="32"/>
          <w:szCs w:val="36"/>
          <w:lang w:val="en-US"/>
        </w:rPr>
      </w:pPr>
      <w:r>
        <w:rPr>
          <w:lang w:val="en-US"/>
        </w:rPr>
        <w:br w:type="page"/>
      </w:r>
    </w:p>
    <w:p w14:paraId="6707D6CF" w14:textId="77967003" w:rsidR="00997ADC" w:rsidRDefault="00997ADC" w:rsidP="00997ADC">
      <w:pPr>
        <w:pStyle w:val="Ttulo2"/>
        <w:rPr>
          <w:lang w:val="en-US"/>
        </w:rPr>
      </w:pPr>
      <w:r>
        <w:rPr>
          <w:lang w:val="en-US"/>
        </w:rPr>
        <w:lastRenderedPageBreak/>
        <w:t>Otras necesidades</w:t>
      </w:r>
    </w:p>
    <w:p w14:paraId="19B07396" w14:textId="7E06D434" w:rsidR="00740355" w:rsidRDefault="0055468C" w:rsidP="00997ADC">
      <w:pPr>
        <w:pStyle w:val="Ttulo3"/>
        <w:rPr>
          <w:lang w:val="en-US"/>
        </w:rPr>
      </w:pPr>
      <w:r w:rsidRPr="0055468C">
        <w:rPr>
          <w:lang w:val="en-US"/>
        </w:rPr>
        <w:t>co</w:t>
      </w:r>
      <w:r>
        <w:rPr>
          <w:lang w:val="en-US"/>
        </w:rPr>
        <w:t>ntenido</w:t>
      </w:r>
    </w:p>
    <w:p w14:paraId="1636F248" w14:textId="3AC4B783" w:rsidR="0055468C" w:rsidRDefault="0055468C" w:rsidP="008C451A">
      <w:pPr>
        <w:pStyle w:val="Prrafodelista"/>
        <w:numPr>
          <w:ilvl w:val="0"/>
          <w:numId w:val="6"/>
        </w:numPr>
      </w:pPr>
      <w:r w:rsidRPr="0055468C">
        <w:t>Fiel a todas sus p</w:t>
      </w:r>
      <w:r>
        <w:t>romesas</w:t>
      </w:r>
    </w:p>
    <w:p w14:paraId="27C0EBB8" w14:textId="72732CBF" w:rsidR="0055468C" w:rsidRDefault="0055468C" w:rsidP="008C451A">
      <w:pPr>
        <w:pStyle w:val="Prrafodelista"/>
        <w:numPr>
          <w:ilvl w:val="0"/>
          <w:numId w:val="6"/>
        </w:numPr>
      </w:pPr>
      <w:r>
        <w:t>En el principio</w:t>
      </w:r>
      <w:r w:rsidR="00C749A5">
        <w:t>…</w:t>
      </w:r>
      <w:r>
        <w:t xml:space="preserve"> </w:t>
      </w:r>
      <w:r w:rsidR="00C749A5">
        <w:t>Jesús</w:t>
      </w:r>
      <w:r>
        <w:t xml:space="preserve"> (Primarios</w:t>
      </w:r>
      <w:r w:rsidR="00C749A5">
        <w:t xml:space="preserve"> - $1500 </w:t>
      </w:r>
      <w:proofErr w:type="spellStart"/>
      <w:r w:rsidR="00C749A5">
        <w:t>aprox</w:t>
      </w:r>
      <w:proofErr w:type="spellEnd"/>
      <w:r>
        <w:t>)</w:t>
      </w:r>
    </w:p>
    <w:p w14:paraId="5CF29F3D" w14:textId="478889AE" w:rsidR="0055468C" w:rsidRDefault="0055468C" w:rsidP="008C451A">
      <w:pPr>
        <w:pStyle w:val="Prrafodelista"/>
        <w:numPr>
          <w:ilvl w:val="0"/>
          <w:numId w:val="6"/>
        </w:numPr>
      </w:pPr>
      <w:r>
        <w:t>El ABC de Dios (Prescolares)</w:t>
      </w:r>
    </w:p>
    <w:p w14:paraId="5C16C06F" w14:textId="69434D07" w:rsidR="00C749A5" w:rsidRDefault="00C749A5" w:rsidP="008C451A">
      <w:pPr>
        <w:pStyle w:val="Prrafodelista"/>
        <w:numPr>
          <w:ilvl w:val="0"/>
          <w:numId w:val="6"/>
        </w:numPr>
      </w:pPr>
      <w:r>
        <w:t>EBV</w:t>
      </w:r>
    </w:p>
    <w:p w14:paraId="55EEEEF7" w14:textId="7521EFEB" w:rsidR="00C749A5" w:rsidRDefault="00C749A5" w:rsidP="008C451A">
      <w:pPr>
        <w:pStyle w:val="Prrafodelista"/>
        <w:numPr>
          <w:ilvl w:val="1"/>
          <w:numId w:val="6"/>
        </w:numPr>
      </w:pPr>
      <w:r>
        <w:t>Truth78 ($700)</w:t>
      </w:r>
    </w:p>
    <w:p w14:paraId="31FE03D5" w14:textId="442BE71C" w:rsidR="00C749A5" w:rsidRDefault="00C749A5" w:rsidP="008C451A">
      <w:pPr>
        <w:pStyle w:val="Prrafodelista"/>
        <w:numPr>
          <w:ilvl w:val="1"/>
          <w:numId w:val="6"/>
        </w:numPr>
      </w:pPr>
      <w:proofErr w:type="spellStart"/>
      <w:r>
        <w:t>Lifeway</w:t>
      </w:r>
      <w:proofErr w:type="spellEnd"/>
      <w:r>
        <w:t xml:space="preserve"> ($1500)</w:t>
      </w:r>
    </w:p>
    <w:p w14:paraId="09804AC3" w14:textId="408DCC1E" w:rsidR="0055468C" w:rsidRDefault="0055468C" w:rsidP="00997ADC">
      <w:pPr>
        <w:pStyle w:val="Ttulo3"/>
        <w:rPr>
          <w:lang w:val="es-ES"/>
        </w:rPr>
      </w:pPr>
      <w:r>
        <w:rPr>
          <w:lang w:val="es-ES"/>
        </w:rPr>
        <w:t>Mobiliario</w:t>
      </w:r>
      <w:r w:rsidR="000959E5">
        <w:rPr>
          <w:lang w:val="es-ES"/>
        </w:rPr>
        <w:t xml:space="preserve"> e instalaciones</w:t>
      </w:r>
      <w:r w:rsidR="00997ADC">
        <w:rPr>
          <w:lang w:val="es-ES"/>
        </w:rPr>
        <w:t xml:space="preserve">: </w:t>
      </w:r>
      <w:r>
        <w:rPr>
          <w:lang w:val="es-ES"/>
        </w:rPr>
        <w:t>Meta 2022</w:t>
      </w:r>
    </w:p>
    <w:p w14:paraId="581FF7FA" w14:textId="5D0A84D3" w:rsidR="0055468C" w:rsidRDefault="00997ADC" w:rsidP="008C451A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construcción</w:t>
      </w:r>
      <w:r w:rsidR="0055468C">
        <w:rPr>
          <w:lang w:val="es-ES"/>
        </w:rPr>
        <w:t xml:space="preserve"> de aula adicional</w:t>
      </w:r>
      <w:r w:rsidR="000959E5">
        <w:rPr>
          <w:lang w:val="es-ES"/>
        </w:rPr>
        <w:t xml:space="preserve"> ($1</w:t>
      </w:r>
      <w:r w:rsidR="009526A5">
        <w:rPr>
          <w:lang w:val="es-ES"/>
        </w:rPr>
        <w:t>5</w:t>
      </w:r>
      <w:r w:rsidR="000959E5">
        <w:rPr>
          <w:lang w:val="es-ES"/>
        </w:rPr>
        <w:t xml:space="preserve"> 000)</w:t>
      </w:r>
    </w:p>
    <w:p w14:paraId="363A9740" w14:textId="54AB0A03" w:rsidR="0055468C" w:rsidRDefault="0055468C" w:rsidP="008C451A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Mesas </w:t>
      </w:r>
      <w:r w:rsidR="000959E5">
        <w:rPr>
          <w:lang w:val="es-ES"/>
        </w:rPr>
        <w:t xml:space="preserve">plegables para prescolares </w:t>
      </w:r>
      <w:r w:rsidR="000959E5" w:rsidRPr="000959E5">
        <w:rPr>
          <w:lang w:val="es-ES"/>
        </w:rPr>
        <w:t>($3500)</w:t>
      </w:r>
    </w:p>
    <w:p w14:paraId="49DA1136" w14:textId="6706F5BB" w:rsidR="00060285" w:rsidRPr="00997ADC" w:rsidRDefault="0055468C" w:rsidP="008C451A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 xml:space="preserve">Sillas </w:t>
      </w:r>
      <w:r w:rsidR="000959E5" w:rsidRPr="000959E5">
        <w:rPr>
          <w:lang w:val="es-ES"/>
        </w:rPr>
        <w:t>para prescolares ($3</w:t>
      </w:r>
      <w:r w:rsidR="000959E5">
        <w:rPr>
          <w:lang w:val="es-ES"/>
        </w:rPr>
        <w:t>5</w:t>
      </w:r>
      <w:r w:rsidR="000959E5" w:rsidRPr="000959E5">
        <w:rPr>
          <w:lang w:val="es-ES"/>
        </w:rPr>
        <w:t>00)</w:t>
      </w:r>
    </w:p>
    <w:p w14:paraId="3F8BB0F6" w14:textId="157D6938" w:rsidR="00C749A5" w:rsidRDefault="00C749A5" w:rsidP="00997ADC">
      <w:pPr>
        <w:pStyle w:val="Ttulo3"/>
        <w:rPr>
          <w:lang w:val="es-ES"/>
        </w:rPr>
      </w:pPr>
      <w:r>
        <w:rPr>
          <w:lang w:val="es-ES"/>
        </w:rPr>
        <w:t>PRESUPUESTO ANUAL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5"/>
        <w:gridCol w:w="2663"/>
        <w:gridCol w:w="1510"/>
        <w:gridCol w:w="1510"/>
      </w:tblGrid>
      <w:tr w:rsidR="00C749A5" w14:paraId="6F54B860" w14:textId="77777777" w:rsidTr="00C749A5">
        <w:tc>
          <w:tcPr>
            <w:tcW w:w="355" w:type="dxa"/>
          </w:tcPr>
          <w:p w14:paraId="7CAAD6A3" w14:textId="0460B648" w:rsidR="00C749A5" w:rsidRPr="00C749A5" w:rsidRDefault="00C749A5" w:rsidP="008C451A">
            <w:r>
              <w:t>#</w:t>
            </w:r>
          </w:p>
        </w:tc>
        <w:tc>
          <w:tcPr>
            <w:tcW w:w="2663" w:type="dxa"/>
          </w:tcPr>
          <w:p w14:paraId="40F92E57" w14:textId="6F5B1DA1" w:rsidR="00C749A5" w:rsidRPr="00C749A5" w:rsidRDefault="00C749A5" w:rsidP="008C451A">
            <w:r>
              <w:t>Concepto</w:t>
            </w:r>
          </w:p>
        </w:tc>
        <w:tc>
          <w:tcPr>
            <w:tcW w:w="1510" w:type="dxa"/>
          </w:tcPr>
          <w:p w14:paraId="327394A6" w14:textId="43EE2C55" w:rsidR="00C749A5" w:rsidRPr="00C749A5" w:rsidRDefault="00C749A5" w:rsidP="008C451A">
            <w:r>
              <w:t>Fecha</w:t>
            </w:r>
          </w:p>
        </w:tc>
        <w:tc>
          <w:tcPr>
            <w:tcW w:w="1510" w:type="dxa"/>
          </w:tcPr>
          <w:p w14:paraId="171A845E" w14:textId="75B12A63" w:rsidR="00C749A5" w:rsidRPr="00C749A5" w:rsidRDefault="00C749A5" w:rsidP="008C451A">
            <w:r>
              <w:t>Costo</w:t>
            </w:r>
          </w:p>
        </w:tc>
      </w:tr>
      <w:tr w:rsidR="00C749A5" w14:paraId="75AA5B68" w14:textId="77777777" w:rsidTr="00C749A5">
        <w:tc>
          <w:tcPr>
            <w:tcW w:w="355" w:type="dxa"/>
          </w:tcPr>
          <w:p w14:paraId="08A35DBA" w14:textId="79C765C5" w:rsidR="00C749A5" w:rsidRDefault="00C749A5" w:rsidP="008C451A">
            <w:r>
              <w:t>1</w:t>
            </w:r>
          </w:p>
        </w:tc>
        <w:tc>
          <w:tcPr>
            <w:tcW w:w="2663" w:type="dxa"/>
          </w:tcPr>
          <w:p w14:paraId="7E4F578C" w14:textId="305868DE" w:rsidR="00C749A5" w:rsidRDefault="00C749A5" w:rsidP="008C451A">
            <w:proofErr w:type="spellStart"/>
            <w:r>
              <w:t>Papeleria</w:t>
            </w:r>
            <w:proofErr w:type="spellEnd"/>
          </w:p>
        </w:tc>
        <w:tc>
          <w:tcPr>
            <w:tcW w:w="1510" w:type="dxa"/>
          </w:tcPr>
          <w:p w14:paraId="44DE91CA" w14:textId="12A0C0C2" w:rsidR="00C749A5" w:rsidRDefault="00060285" w:rsidP="008C451A">
            <w:r>
              <w:t>Enero</w:t>
            </w:r>
          </w:p>
        </w:tc>
        <w:tc>
          <w:tcPr>
            <w:tcW w:w="1510" w:type="dxa"/>
          </w:tcPr>
          <w:p w14:paraId="298BDD02" w14:textId="7B51D526" w:rsidR="00C749A5" w:rsidRDefault="00060285" w:rsidP="00997ADC">
            <w:pPr>
              <w:jc w:val="right"/>
            </w:pPr>
            <w:r>
              <w:t>$1</w:t>
            </w:r>
            <w:r w:rsidR="00997ADC">
              <w:t>,</w:t>
            </w:r>
            <w:r>
              <w:t>000</w:t>
            </w:r>
          </w:p>
        </w:tc>
      </w:tr>
      <w:tr w:rsidR="00060285" w14:paraId="6D9BFAAA" w14:textId="77777777" w:rsidTr="00C749A5">
        <w:tc>
          <w:tcPr>
            <w:tcW w:w="355" w:type="dxa"/>
          </w:tcPr>
          <w:p w14:paraId="0AC4A486" w14:textId="13EC46DE" w:rsidR="00060285" w:rsidRDefault="00060285" w:rsidP="008C451A">
            <w:r>
              <w:t>2</w:t>
            </w:r>
          </w:p>
        </w:tc>
        <w:tc>
          <w:tcPr>
            <w:tcW w:w="2663" w:type="dxa"/>
          </w:tcPr>
          <w:p w14:paraId="34E86EBD" w14:textId="777F0B74" w:rsidR="00060285" w:rsidRDefault="00060285" w:rsidP="008C451A">
            <w:r>
              <w:t>Licencias digitales</w:t>
            </w:r>
          </w:p>
        </w:tc>
        <w:tc>
          <w:tcPr>
            <w:tcW w:w="1510" w:type="dxa"/>
          </w:tcPr>
          <w:p w14:paraId="53ED1C21" w14:textId="17D26FDF" w:rsidR="00060285" w:rsidRDefault="00060285" w:rsidP="008C451A">
            <w:r>
              <w:t>Marzo</w:t>
            </w:r>
          </w:p>
        </w:tc>
        <w:tc>
          <w:tcPr>
            <w:tcW w:w="1510" w:type="dxa"/>
          </w:tcPr>
          <w:p w14:paraId="4A5D052A" w14:textId="5CD5FCEA" w:rsidR="00060285" w:rsidRDefault="00060285" w:rsidP="00997ADC">
            <w:pPr>
              <w:jc w:val="right"/>
            </w:pPr>
            <w:r>
              <w:t>$1</w:t>
            </w:r>
            <w:r w:rsidR="00997ADC">
              <w:t>,</w:t>
            </w:r>
            <w:r>
              <w:t>500</w:t>
            </w:r>
          </w:p>
        </w:tc>
      </w:tr>
      <w:tr w:rsidR="00060285" w14:paraId="33E88558" w14:textId="77777777" w:rsidTr="00C749A5">
        <w:tc>
          <w:tcPr>
            <w:tcW w:w="355" w:type="dxa"/>
          </w:tcPr>
          <w:p w14:paraId="036A38EF" w14:textId="5FE766BC" w:rsidR="00060285" w:rsidRDefault="00060285" w:rsidP="008C451A">
            <w:r>
              <w:t>3</w:t>
            </w:r>
          </w:p>
        </w:tc>
        <w:tc>
          <w:tcPr>
            <w:tcW w:w="2663" w:type="dxa"/>
          </w:tcPr>
          <w:p w14:paraId="1D16D7F5" w14:textId="1C479776" w:rsidR="00060285" w:rsidRDefault="00060285" w:rsidP="008C451A">
            <w:r>
              <w:t>Impresión de manuales</w:t>
            </w:r>
          </w:p>
        </w:tc>
        <w:tc>
          <w:tcPr>
            <w:tcW w:w="1510" w:type="dxa"/>
          </w:tcPr>
          <w:p w14:paraId="10678F26" w14:textId="756C1BA7" w:rsidR="00060285" w:rsidRDefault="00060285" w:rsidP="008C451A">
            <w:r>
              <w:t>Marzo</w:t>
            </w:r>
          </w:p>
        </w:tc>
        <w:tc>
          <w:tcPr>
            <w:tcW w:w="1510" w:type="dxa"/>
          </w:tcPr>
          <w:p w14:paraId="6FEB60AB" w14:textId="6B8031E5" w:rsidR="00060285" w:rsidRDefault="00060285" w:rsidP="00997ADC">
            <w:pPr>
              <w:jc w:val="right"/>
            </w:pPr>
            <w:r>
              <w:t>$600</w:t>
            </w:r>
          </w:p>
        </w:tc>
      </w:tr>
      <w:tr w:rsidR="00060285" w14:paraId="16DBD407" w14:textId="77777777" w:rsidTr="00C749A5">
        <w:tc>
          <w:tcPr>
            <w:tcW w:w="355" w:type="dxa"/>
          </w:tcPr>
          <w:p w14:paraId="513E429F" w14:textId="2326D25B" w:rsidR="00060285" w:rsidRPr="00060285" w:rsidRDefault="00060285" w:rsidP="008C451A">
            <w:pPr>
              <w:rPr>
                <w:lang w:val="es-ES"/>
              </w:rPr>
            </w:pPr>
            <w:r>
              <w:t>4</w:t>
            </w:r>
          </w:p>
        </w:tc>
        <w:tc>
          <w:tcPr>
            <w:tcW w:w="2663" w:type="dxa"/>
          </w:tcPr>
          <w:p w14:paraId="5C8EA294" w14:textId="1989874E" w:rsidR="00060285" w:rsidRDefault="00060285" w:rsidP="008C451A">
            <w:r>
              <w:t>Mobiliario</w:t>
            </w:r>
          </w:p>
        </w:tc>
        <w:tc>
          <w:tcPr>
            <w:tcW w:w="1510" w:type="dxa"/>
          </w:tcPr>
          <w:p w14:paraId="66FFF948" w14:textId="584DC48B" w:rsidR="00060285" w:rsidRDefault="00060285" w:rsidP="008C451A">
            <w:r>
              <w:t>NA</w:t>
            </w:r>
          </w:p>
        </w:tc>
        <w:tc>
          <w:tcPr>
            <w:tcW w:w="1510" w:type="dxa"/>
          </w:tcPr>
          <w:p w14:paraId="050B201E" w14:textId="00D08458" w:rsidR="00060285" w:rsidRDefault="00060285" w:rsidP="00997ADC">
            <w:pPr>
              <w:jc w:val="right"/>
            </w:pPr>
            <w:r>
              <w:t>$7</w:t>
            </w:r>
            <w:r w:rsidR="00997ADC">
              <w:t>,</w:t>
            </w:r>
            <w:r>
              <w:t>000</w:t>
            </w:r>
          </w:p>
        </w:tc>
      </w:tr>
      <w:tr w:rsidR="00060285" w14:paraId="61301B98" w14:textId="77777777" w:rsidTr="00C749A5">
        <w:tc>
          <w:tcPr>
            <w:tcW w:w="355" w:type="dxa"/>
          </w:tcPr>
          <w:p w14:paraId="0D8EB93C" w14:textId="7D0FB0F3" w:rsidR="00060285" w:rsidRDefault="00060285" w:rsidP="008C451A">
            <w:r>
              <w:t xml:space="preserve">5 </w:t>
            </w:r>
          </w:p>
        </w:tc>
        <w:tc>
          <w:tcPr>
            <w:tcW w:w="2663" w:type="dxa"/>
          </w:tcPr>
          <w:p w14:paraId="3764EC6B" w14:textId="51BAE69E" w:rsidR="00060285" w:rsidRDefault="00060285" w:rsidP="008C451A">
            <w:r>
              <w:t>Aula*</w:t>
            </w:r>
          </w:p>
        </w:tc>
        <w:tc>
          <w:tcPr>
            <w:tcW w:w="1510" w:type="dxa"/>
          </w:tcPr>
          <w:p w14:paraId="35CE927F" w14:textId="28DFA992" w:rsidR="00060285" w:rsidRDefault="00060285" w:rsidP="008C451A">
            <w:r>
              <w:t>NA</w:t>
            </w:r>
          </w:p>
        </w:tc>
        <w:tc>
          <w:tcPr>
            <w:tcW w:w="1510" w:type="dxa"/>
          </w:tcPr>
          <w:p w14:paraId="50D6F2DE" w14:textId="205BE798" w:rsidR="00060285" w:rsidRDefault="00060285" w:rsidP="00997ADC">
            <w:pPr>
              <w:jc w:val="right"/>
            </w:pPr>
            <w:r>
              <w:t>$1</w:t>
            </w:r>
            <w:r w:rsidR="009526A5">
              <w:t>5</w:t>
            </w:r>
            <w:r w:rsidR="00997ADC">
              <w:t>,</w:t>
            </w:r>
            <w:r>
              <w:t>000</w:t>
            </w:r>
          </w:p>
        </w:tc>
      </w:tr>
      <w:tr w:rsidR="00060285" w14:paraId="1257ACAA" w14:textId="77777777" w:rsidTr="00C749A5">
        <w:tc>
          <w:tcPr>
            <w:tcW w:w="355" w:type="dxa"/>
          </w:tcPr>
          <w:p w14:paraId="5D89E139" w14:textId="64EF5799" w:rsidR="00060285" w:rsidRDefault="00060285" w:rsidP="008C451A">
            <w:r>
              <w:t>6</w:t>
            </w:r>
          </w:p>
        </w:tc>
        <w:tc>
          <w:tcPr>
            <w:tcW w:w="2663" w:type="dxa"/>
          </w:tcPr>
          <w:p w14:paraId="0D9224FF" w14:textId="26D5735A" w:rsidR="00060285" w:rsidRDefault="00060285" w:rsidP="008C451A">
            <w:r>
              <w:t xml:space="preserve">Material  impreso EBV </w:t>
            </w:r>
          </w:p>
        </w:tc>
        <w:tc>
          <w:tcPr>
            <w:tcW w:w="1510" w:type="dxa"/>
          </w:tcPr>
          <w:p w14:paraId="3AA20395" w14:textId="4568FB4E" w:rsidR="00060285" w:rsidRDefault="00060285" w:rsidP="008C451A">
            <w:r>
              <w:t>Marzo</w:t>
            </w:r>
          </w:p>
        </w:tc>
        <w:tc>
          <w:tcPr>
            <w:tcW w:w="1510" w:type="dxa"/>
          </w:tcPr>
          <w:p w14:paraId="747046C3" w14:textId="34843CFC" w:rsidR="00060285" w:rsidRDefault="00060285" w:rsidP="00997ADC">
            <w:pPr>
              <w:jc w:val="right"/>
            </w:pPr>
            <w:r>
              <w:t>$2</w:t>
            </w:r>
            <w:r w:rsidR="00997ADC">
              <w:t>,</w:t>
            </w:r>
            <w:r>
              <w:t>000</w:t>
            </w:r>
          </w:p>
        </w:tc>
      </w:tr>
      <w:tr w:rsidR="00060285" w14:paraId="758B7AC1" w14:textId="77777777" w:rsidTr="00C749A5">
        <w:tc>
          <w:tcPr>
            <w:tcW w:w="355" w:type="dxa"/>
          </w:tcPr>
          <w:p w14:paraId="4516633C" w14:textId="02F12D3C" w:rsidR="00060285" w:rsidRDefault="00060285" w:rsidP="008C451A">
            <w:r>
              <w:t>7</w:t>
            </w:r>
          </w:p>
        </w:tc>
        <w:tc>
          <w:tcPr>
            <w:tcW w:w="2663" w:type="dxa"/>
          </w:tcPr>
          <w:p w14:paraId="06E9CDE4" w14:textId="1C0839F6" w:rsidR="00060285" w:rsidRDefault="00060285" w:rsidP="008C451A">
            <w:proofErr w:type="spellStart"/>
            <w:r>
              <w:t>Papeleria</w:t>
            </w:r>
            <w:proofErr w:type="spellEnd"/>
          </w:p>
        </w:tc>
        <w:tc>
          <w:tcPr>
            <w:tcW w:w="1510" w:type="dxa"/>
          </w:tcPr>
          <w:p w14:paraId="528C562E" w14:textId="2DD13F68" w:rsidR="00060285" w:rsidRDefault="00060285" w:rsidP="008C451A">
            <w:r>
              <w:t>Agosto</w:t>
            </w:r>
          </w:p>
        </w:tc>
        <w:tc>
          <w:tcPr>
            <w:tcW w:w="1510" w:type="dxa"/>
          </w:tcPr>
          <w:p w14:paraId="6CD2FEF2" w14:textId="59AD40D5" w:rsidR="00060285" w:rsidRDefault="00060285" w:rsidP="00997ADC">
            <w:pPr>
              <w:jc w:val="right"/>
            </w:pPr>
            <w:r>
              <w:t>$1</w:t>
            </w:r>
            <w:r w:rsidR="00997ADC">
              <w:t>,</w:t>
            </w:r>
            <w:r>
              <w:t>000</w:t>
            </w:r>
          </w:p>
        </w:tc>
      </w:tr>
      <w:tr w:rsidR="00997ADC" w14:paraId="6F33FA49" w14:textId="77777777" w:rsidTr="00737661">
        <w:tc>
          <w:tcPr>
            <w:tcW w:w="4528" w:type="dxa"/>
            <w:gridSpan w:val="3"/>
          </w:tcPr>
          <w:p w14:paraId="28FBDBF9" w14:textId="46D3D832" w:rsidR="00997ADC" w:rsidRDefault="00997ADC" w:rsidP="00997ADC">
            <w:pPr>
              <w:jc w:val="right"/>
            </w:pPr>
            <w:r w:rsidRPr="00997ADC">
              <w:rPr>
                <w:b/>
                <w:bCs/>
              </w:rPr>
              <w:t>TOTAL</w:t>
            </w:r>
            <w:r>
              <w:t>:</w:t>
            </w:r>
          </w:p>
        </w:tc>
        <w:tc>
          <w:tcPr>
            <w:tcW w:w="1510" w:type="dxa"/>
          </w:tcPr>
          <w:p w14:paraId="6132A6C0" w14:textId="0BDE287F" w:rsidR="00997ADC" w:rsidRDefault="00997ADC" w:rsidP="00997ADC">
            <w:pPr>
              <w:jc w:val="right"/>
            </w:pPr>
            <w:r>
              <w:t>$28,100</w:t>
            </w:r>
          </w:p>
        </w:tc>
      </w:tr>
    </w:tbl>
    <w:p w14:paraId="6B67A682" w14:textId="77777777" w:rsidR="00C749A5" w:rsidRPr="00C749A5" w:rsidRDefault="00C749A5" w:rsidP="008C451A">
      <w:pPr>
        <w:rPr>
          <w:lang w:val="es-ES"/>
        </w:rPr>
      </w:pPr>
    </w:p>
    <w:sectPr w:rsidR="00C749A5" w:rsidRPr="00C749A5" w:rsidSect="00997ADC">
      <w:headerReference w:type="even" r:id="rId10"/>
      <w:headerReference w:type="default" r:id="rId11"/>
      <w:footerReference w:type="even" r:id="rId12"/>
      <w:footerReference w:type="default" r:id="rId13"/>
      <w:pgSz w:w="12240" w:h="15840" w:code="1"/>
      <w:pgMar w:top="1440" w:right="1080" w:bottom="1440" w:left="1080" w:header="706" w:footer="5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07B94" w14:textId="77777777" w:rsidR="008153B1" w:rsidRDefault="008153B1" w:rsidP="008C451A">
      <w:r>
        <w:separator/>
      </w:r>
    </w:p>
    <w:p w14:paraId="6B11C237" w14:textId="77777777" w:rsidR="008153B1" w:rsidRDefault="008153B1" w:rsidP="008C451A"/>
  </w:endnote>
  <w:endnote w:type="continuationSeparator" w:id="0">
    <w:p w14:paraId="03D478B4" w14:textId="77777777" w:rsidR="008153B1" w:rsidRDefault="008153B1" w:rsidP="008C451A">
      <w:r>
        <w:continuationSeparator/>
      </w:r>
    </w:p>
    <w:p w14:paraId="092753EE" w14:textId="77777777" w:rsidR="008153B1" w:rsidRDefault="008153B1" w:rsidP="008C45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rimson Text">
    <w:altName w:val="Calibri"/>
    <w:charset w:val="00"/>
    <w:family w:val="auto"/>
    <w:pitch w:val="variable"/>
    <w:sig w:usb0="80000047" w:usb1="00000062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3829394"/>
      <w:docPartObj>
        <w:docPartGallery w:val="Page Numbers (Top of Page)"/>
        <w:docPartUnique/>
      </w:docPartObj>
    </w:sdtPr>
    <w:sdtEndPr/>
    <w:sdtContent>
      <w:p w14:paraId="055BB050" w14:textId="77777777" w:rsidR="001B60A6" w:rsidRDefault="001B60A6" w:rsidP="008C451A">
        <w:pPr>
          <w:pStyle w:val="Encabezad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0939007" w14:textId="77777777" w:rsidR="00221AAB" w:rsidRDefault="00221AAB" w:rsidP="008C451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2725001"/>
      <w:docPartObj>
        <w:docPartGallery w:val="Page Numbers (Top of Page)"/>
        <w:docPartUnique/>
      </w:docPartObj>
    </w:sdtPr>
    <w:sdtEndPr/>
    <w:sdtContent>
      <w:p w14:paraId="54689152" w14:textId="77777777" w:rsidR="001B60A6" w:rsidRDefault="001B60A6" w:rsidP="00997ADC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434F18" w14:textId="77777777" w:rsidR="00221AAB" w:rsidRDefault="00221AAB" w:rsidP="008C45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9567A" w14:textId="77777777" w:rsidR="008153B1" w:rsidRDefault="008153B1" w:rsidP="008C451A">
      <w:r>
        <w:separator/>
      </w:r>
    </w:p>
    <w:p w14:paraId="5A67821A" w14:textId="77777777" w:rsidR="008153B1" w:rsidRDefault="008153B1" w:rsidP="008C451A"/>
  </w:footnote>
  <w:footnote w:type="continuationSeparator" w:id="0">
    <w:p w14:paraId="512DB289" w14:textId="77777777" w:rsidR="008153B1" w:rsidRDefault="008153B1" w:rsidP="008C451A">
      <w:r>
        <w:continuationSeparator/>
      </w:r>
    </w:p>
    <w:p w14:paraId="61271041" w14:textId="77777777" w:rsidR="008153B1" w:rsidRDefault="008153B1" w:rsidP="008C45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F6F17" w14:textId="17E6762F" w:rsidR="002D208A" w:rsidRPr="002D208A" w:rsidRDefault="002D208A" w:rsidP="009E641C">
    <w:pPr>
      <w:jc w:val="right"/>
      <w:rPr>
        <w:color w:val="404040" w:themeColor="text1" w:themeTint="BF"/>
        <w:vertAlign w:val="superscript"/>
      </w:rPr>
    </w:pPr>
    <w:r w:rsidRPr="002D208A">
      <w:rPr>
        <w:noProof/>
      </w:rPr>
      <w:drawing>
        <wp:anchor distT="0" distB="0" distL="114300" distR="114300" simplePos="0" relativeHeight="251659264" behindDoc="0" locked="0" layoutInCell="1" allowOverlap="1" wp14:anchorId="3EF17541" wp14:editId="2B742F20">
          <wp:simplePos x="0" y="0"/>
          <wp:positionH relativeFrom="margin">
            <wp:posOffset>-361950</wp:posOffset>
          </wp:positionH>
          <wp:positionV relativeFrom="paragraph">
            <wp:posOffset>-182245</wp:posOffset>
          </wp:positionV>
          <wp:extent cx="584200" cy="584200"/>
          <wp:effectExtent l="0" t="0" r="6350" b="6350"/>
          <wp:wrapThrough wrapText="bothSides">
            <wp:wrapPolygon edited="0">
              <wp:start x="0" y="0"/>
              <wp:lineTo x="0" y="21130"/>
              <wp:lineTo x="21130" y="21130"/>
              <wp:lineTo x="21130" y="0"/>
              <wp:lineTo x="0" y="0"/>
            </wp:wrapPolygon>
          </wp:wrapThrough>
          <wp:docPr id="2" name="Picture 2" descr="A blue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and white logo&#10;&#10;Description automatically generated with low confidenc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4200" cy="58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208A">
      <w:t xml:space="preserve">Planeación y entrenamiento 2022 </w:t>
    </w:r>
  </w:p>
  <w:p w14:paraId="07875D35" w14:textId="4E2FB959" w:rsidR="002D208A" w:rsidRDefault="002D208A" w:rsidP="008C451A">
    <w:pPr>
      <w:pStyle w:val="Encabezado"/>
    </w:pPr>
  </w:p>
  <w:p w14:paraId="62E7D784" w14:textId="77777777" w:rsidR="00221AAB" w:rsidRDefault="00221AAB" w:rsidP="008C451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8766C" w14:textId="22A784CD" w:rsidR="00997ADC" w:rsidRPr="00997ADC" w:rsidRDefault="00997ADC" w:rsidP="00997ADC">
    <w:pPr>
      <w:pStyle w:val="Encabezado"/>
      <w:jc w:val="right"/>
      <w:rPr>
        <w:b/>
        <w:bCs/>
        <w:i/>
        <w:iCs/>
      </w:rPr>
    </w:pPr>
    <w:r w:rsidRPr="00997ADC">
      <w:rPr>
        <w:b/>
        <w:bCs/>
        <w:i/>
        <w:iCs/>
        <w:noProof/>
      </w:rPr>
      <w:drawing>
        <wp:anchor distT="0" distB="0" distL="114300" distR="114300" simplePos="0" relativeHeight="251661312" behindDoc="0" locked="0" layoutInCell="1" allowOverlap="1" wp14:anchorId="506C9F00" wp14:editId="253EB9E1">
          <wp:simplePos x="0" y="0"/>
          <wp:positionH relativeFrom="margin">
            <wp:align>left</wp:align>
          </wp:positionH>
          <wp:positionV relativeFrom="paragraph">
            <wp:posOffset>-201322</wp:posOffset>
          </wp:positionV>
          <wp:extent cx="548640" cy="548640"/>
          <wp:effectExtent l="0" t="0" r="3810" b="3810"/>
          <wp:wrapNone/>
          <wp:docPr id="4" name="Picture 4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5063" cy="5650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7ADC">
      <w:rPr>
        <w:b/>
        <w:bCs/>
        <w:i/>
        <w:iCs/>
      </w:rPr>
      <w:t>Planeación y entrenamiento 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4D25"/>
    <w:multiLevelType w:val="hybridMultilevel"/>
    <w:tmpl w:val="85C428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0780F"/>
    <w:multiLevelType w:val="hybridMultilevel"/>
    <w:tmpl w:val="6CC64E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033F1"/>
    <w:multiLevelType w:val="hybridMultilevel"/>
    <w:tmpl w:val="D352B1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D3581"/>
    <w:multiLevelType w:val="hybridMultilevel"/>
    <w:tmpl w:val="922E89EC"/>
    <w:lvl w:ilvl="0" w:tplc="A81A6AB8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44" w:hanging="360"/>
      </w:pPr>
    </w:lvl>
    <w:lvl w:ilvl="2" w:tplc="080A001B" w:tentative="1">
      <w:start w:val="1"/>
      <w:numFmt w:val="lowerRoman"/>
      <w:lvlText w:val="%3."/>
      <w:lvlJc w:val="right"/>
      <w:pPr>
        <w:ind w:left="2664" w:hanging="180"/>
      </w:pPr>
    </w:lvl>
    <w:lvl w:ilvl="3" w:tplc="080A000F" w:tentative="1">
      <w:start w:val="1"/>
      <w:numFmt w:val="decimal"/>
      <w:lvlText w:val="%4."/>
      <w:lvlJc w:val="left"/>
      <w:pPr>
        <w:ind w:left="3384" w:hanging="360"/>
      </w:pPr>
    </w:lvl>
    <w:lvl w:ilvl="4" w:tplc="080A0019" w:tentative="1">
      <w:start w:val="1"/>
      <w:numFmt w:val="lowerLetter"/>
      <w:lvlText w:val="%5."/>
      <w:lvlJc w:val="left"/>
      <w:pPr>
        <w:ind w:left="4104" w:hanging="360"/>
      </w:pPr>
    </w:lvl>
    <w:lvl w:ilvl="5" w:tplc="080A001B" w:tentative="1">
      <w:start w:val="1"/>
      <w:numFmt w:val="lowerRoman"/>
      <w:lvlText w:val="%6."/>
      <w:lvlJc w:val="right"/>
      <w:pPr>
        <w:ind w:left="4824" w:hanging="180"/>
      </w:pPr>
    </w:lvl>
    <w:lvl w:ilvl="6" w:tplc="080A000F" w:tentative="1">
      <w:start w:val="1"/>
      <w:numFmt w:val="decimal"/>
      <w:lvlText w:val="%7."/>
      <w:lvlJc w:val="left"/>
      <w:pPr>
        <w:ind w:left="5544" w:hanging="360"/>
      </w:pPr>
    </w:lvl>
    <w:lvl w:ilvl="7" w:tplc="080A0019" w:tentative="1">
      <w:start w:val="1"/>
      <w:numFmt w:val="lowerLetter"/>
      <w:lvlText w:val="%8."/>
      <w:lvlJc w:val="left"/>
      <w:pPr>
        <w:ind w:left="6264" w:hanging="360"/>
      </w:pPr>
    </w:lvl>
    <w:lvl w:ilvl="8" w:tplc="080A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4" w15:restartNumberingAfterBreak="0">
    <w:nsid w:val="38FB4466"/>
    <w:multiLevelType w:val="hybridMultilevel"/>
    <w:tmpl w:val="997E1A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DE7779"/>
    <w:multiLevelType w:val="hybridMultilevel"/>
    <w:tmpl w:val="438E11A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27538C"/>
    <w:multiLevelType w:val="hybridMultilevel"/>
    <w:tmpl w:val="E8BADC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80905"/>
    <w:multiLevelType w:val="hybridMultilevel"/>
    <w:tmpl w:val="894A6F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B3338"/>
    <w:multiLevelType w:val="hybridMultilevel"/>
    <w:tmpl w:val="F48E900A"/>
    <w:lvl w:ilvl="0" w:tplc="FED86F3A">
      <w:start w:val="1"/>
      <w:numFmt w:val="bullet"/>
      <w:pStyle w:val="Question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76729"/>
    <w:multiLevelType w:val="hybridMultilevel"/>
    <w:tmpl w:val="B99C19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4"/>
  </w:num>
  <w:num w:numId="5">
    <w:abstractNumId w:val="9"/>
  </w:num>
  <w:num w:numId="6">
    <w:abstractNumId w:val="1"/>
  </w:num>
  <w:num w:numId="7">
    <w:abstractNumId w:val="2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6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54"/>
    <w:rsid w:val="00016B54"/>
    <w:rsid w:val="000266EB"/>
    <w:rsid w:val="00031914"/>
    <w:rsid w:val="000437AD"/>
    <w:rsid w:val="00056CEE"/>
    <w:rsid w:val="00060285"/>
    <w:rsid w:val="000959E5"/>
    <w:rsid w:val="000B0C1E"/>
    <w:rsid w:val="000B1F69"/>
    <w:rsid w:val="000C1754"/>
    <w:rsid w:val="000C3464"/>
    <w:rsid w:val="00143899"/>
    <w:rsid w:val="00153CCA"/>
    <w:rsid w:val="0017105C"/>
    <w:rsid w:val="001B26DD"/>
    <w:rsid w:val="001B60A6"/>
    <w:rsid w:val="001E5876"/>
    <w:rsid w:val="001F42B0"/>
    <w:rsid w:val="00221AAB"/>
    <w:rsid w:val="00236B17"/>
    <w:rsid w:val="002C2555"/>
    <w:rsid w:val="002C4FBD"/>
    <w:rsid w:val="002D208A"/>
    <w:rsid w:val="002F15B5"/>
    <w:rsid w:val="003A464D"/>
    <w:rsid w:val="003F09ED"/>
    <w:rsid w:val="0041524C"/>
    <w:rsid w:val="00485A78"/>
    <w:rsid w:val="004C382E"/>
    <w:rsid w:val="004D2BAD"/>
    <w:rsid w:val="0055468C"/>
    <w:rsid w:val="005E470A"/>
    <w:rsid w:val="006335B9"/>
    <w:rsid w:val="006575FA"/>
    <w:rsid w:val="00693FF7"/>
    <w:rsid w:val="00695753"/>
    <w:rsid w:val="006D0C4E"/>
    <w:rsid w:val="00740355"/>
    <w:rsid w:val="00765E80"/>
    <w:rsid w:val="007C174B"/>
    <w:rsid w:val="007E029B"/>
    <w:rsid w:val="007F538E"/>
    <w:rsid w:val="008153B1"/>
    <w:rsid w:val="008266AF"/>
    <w:rsid w:val="008437EB"/>
    <w:rsid w:val="008451D5"/>
    <w:rsid w:val="00857DB9"/>
    <w:rsid w:val="008B7F63"/>
    <w:rsid w:val="008C451A"/>
    <w:rsid w:val="008F5970"/>
    <w:rsid w:val="009526A5"/>
    <w:rsid w:val="00952E0D"/>
    <w:rsid w:val="00972C2E"/>
    <w:rsid w:val="00974739"/>
    <w:rsid w:val="00997ADC"/>
    <w:rsid w:val="009A0430"/>
    <w:rsid w:val="009E641C"/>
    <w:rsid w:val="00A12B59"/>
    <w:rsid w:val="00A24898"/>
    <w:rsid w:val="00A36A2D"/>
    <w:rsid w:val="00AB136B"/>
    <w:rsid w:val="00B46404"/>
    <w:rsid w:val="00B72110"/>
    <w:rsid w:val="00B80C83"/>
    <w:rsid w:val="00B94ED3"/>
    <w:rsid w:val="00BF054B"/>
    <w:rsid w:val="00BF615D"/>
    <w:rsid w:val="00C2314D"/>
    <w:rsid w:val="00C25C14"/>
    <w:rsid w:val="00C45867"/>
    <w:rsid w:val="00C749A5"/>
    <w:rsid w:val="00CC67F5"/>
    <w:rsid w:val="00CD2C25"/>
    <w:rsid w:val="00CF2197"/>
    <w:rsid w:val="00D02AC7"/>
    <w:rsid w:val="00D366E2"/>
    <w:rsid w:val="00D549B0"/>
    <w:rsid w:val="00D870C4"/>
    <w:rsid w:val="00DD44B6"/>
    <w:rsid w:val="00DF17B9"/>
    <w:rsid w:val="00E13DF9"/>
    <w:rsid w:val="00E32E4C"/>
    <w:rsid w:val="00E46FAE"/>
    <w:rsid w:val="00E51F3E"/>
    <w:rsid w:val="00E80B82"/>
    <w:rsid w:val="00EA5F38"/>
    <w:rsid w:val="00EF77EC"/>
    <w:rsid w:val="00F15BAC"/>
    <w:rsid w:val="00F6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A3249"/>
  <w15:chartTrackingRefBased/>
  <w15:docId w15:val="{9EEAE451-6849-4D85-AA14-ABF4D0E2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51A"/>
    <w:pPr>
      <w:spacing w:after="120" w:line="276" w:lineRule="auto"/>
      <w:jc w:val="both"/>
    </w:pPr>
    <w:rPr>
      <w:rFonts w:ascii="Tw Cen MT" w:eastAsia="Times New Roman" w:hAnsi="Tw Cen MT" w:cs="Bookerly"/>
      <w:color w:val="434343"/>
      <w:sz w:val="20"/>
      <w:lang w:eastAsia="es-MX"/>
    </w:rPr>
  </w:style>
  <w:style w:type="paragraph" w:styleId="Ttulo1">
    <w:name w:val="heading 1"/>
    <w:basedOn w:val="Ttulo2"/>
    <w:link w:val="Ttulo1Car"/>
    <w:uiPriority w:val="9"/>
    <w:qFormat/>
    <w:rsid w:val="00C45867"/>
    <w:pPr>
      <w:pBdr>
        <w:bottom w:val="none" w:sz="0" w:space="0" w:color="auto"/>
      </w:pBdr>
      <w:jc w:val="center"/>
      <w:outlineLvl w:val="0"/>
    </w:pPr>
    <w:rPr>
      <w:sz w:val="44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60A6"/>
    <w:pPr>
      <w:pBdr>
        <w:bottom w:val="single" w:sz="4" w:space="1" w:color="auto"/>
      </w:pBdr>
      <w:spacing w:after="60" w:line="240" w:lineRule="auto"/>
      <w:jc w:val="left"/>
      <w:outlineLvl w:val="1"/>
    </w:pPr>
    <w:rPr>
      <w:rFonts w:ascii="Oswald" w:hAnsi="Oswald" w:cs="Times New Roman"/>
      <w:bCs/>
      <w:caps/>
      <w:color w:val="808080"/>
      <w:kern w:val="36"/>
      <w:sz w:val="32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8266AF"/>
    <w:pPr>
      <w:shd w:val="clear" w:color="auto" w:fill="7F7F7F"/>
      <w:spacing w:before="120" w:line="240" w:lineRule="auto"/>
      <w:outlineLvl w:val="2"/>
    </w:pPr>
    <w:rPr>
      <w:rFonts w:ascii="Oswald" w:hAnsi="Oswald" w:cs="Arial"/>
      <w:caps/>
      <w:color w:val="FFFFFF"/>
      <w:sz w:val="28"/>
      <w:szCs w:val="28"/>
    </w:rPr>
  </w:style>
  <w:style w:type="paragraph" w:styleId="Ttulo4">
    <w:name w:val="heading 4"/>
    <w:basedOn w:val="Ttulo2"/>
    <w:next w:val="Normal"/>
    <w:link w:val="Ttulo4Car"/>
    <w:uiPriority w:val="9"/>
    <w:unhideWhenUsed/>
    <w:qFormat/>
    <w:rsid w:val="001B60A6"/>
    <w:pPr>
      <w:pBdr>
        <w:bottom w:val="none" w:sz="0" w:space="0" w:color="auto"/>
      </w:pBdr>
      <w:outlineLvl w:val="3"/>
    </w:pPr>
    <w:rPr>
      <w:sz w:val="28"/>
      <w:szCs w:val="3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C4F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link w:val="Ttulo6Car"/>
    <w:uiPriority w:val="9"/>
    <w:qFormat/>
    <w:rsid w:val="008266AF"/>
    <w:pPr>
      <w:spacing w:before="100" w:beforeAutospacing="1" w:after="100" w:afterAutospacing="1" w:line="240" w:lineRule="auto"/>
      <w:outlineLvl w:val="5"/>
    </w:pPr>
    <w:rPr>
      <w:rFonts w:ascii="Times New Roman" w:hAnsi="Times New Roman" w:cs="Times New Roman"/>
      <w:b/>
      <w:bCs/>
      <w:sz w:val="15"/>
      <w:szCs w:val="1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5867"/>
    <w:rPr>
      <w:rFonts w:ascii="Oswald" w:eastAsia="Times New Roman" w:hAnsi="Oswald" w:cs="Times New Roman"/>
      <w:bCs/>
      <w:caps/>
      <w:color w:val="808080"/>
      <w:kern w:val="36"/>
      <w:sz w:val="44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266AF"/>
    <w:rPr>
      <w:rFonts w:ascii="Oswald" w:eastAsia="Times New Roman" w:hAnsi="Oswald" w:cs="Arial"/>
      <w:caps/>
      <w:color w:val="FFFFFF"/>
      <w:sz w:val="28"/>
      <w:szCs w:val="28"/>
      <w:shd w:val="clear" w:color="auto" w:fill="7F7F7F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rsid w:val="008266AF"/>
    <w:rPr>
      <w:rFonts w:ascii="Times New Roman" w:eastAsia="Times New Roman" w:hAnsi="Times New Roman" w:cs="Times New Roman"/>
      <w:b/>
      <w:bCs/>
      <w:sz w:val="15"/>
      <w:szCs w:val="15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266A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1B60A6"/>
    <w:rPr>
      <w:rFonts w:ascii="Oswald" w:eastAsia="Times New Roman" w:hAnsi="Oswald" w:cs="Times New Roman"/>
      <w:bCs/>
      <w:caps/>
      <w:color w:val="808080"/>
      <w:kern w:val="36"/>
      <w:sz w:val="32"/>
      <w:szCs w:val="36"/>
      <w:lang w:eastAsia="es-MX"/>
    </w:rPr>
  </w:style>
  <w:style w:type="character" w:styleId="Ttulodellibro">
    <w:name w:val="Book Title"/>
    <w:uiPriority w:val="33"/>
    <w:qFormat/>
    <w:rsid w:val="008266AF"/>
  </w:style>
  <w:style w:type="paragraph" w:styleId="Cita">
    <w:name w:val="Quote"/>
    <w:basedOn w:val="Normal"/>
    <w:next w:val="Normal"/>
    <w:link w:val="CitaCar"/>
    <w:uiPriority w:val="29"/>
    <w:qFormat/>
    <w:rsid w:val="00DD44B6"/>
    <w:pPr>
      <w:shd w:val="clear" w:color="auto" w:fill="D9D9D9" w:themeFill="background1" w:themeFillShade="D9"/>
      <w:spacing w:before="200" w:after="160"/>
      <w:ind w:left="720" w:right="720"/>
      <w:jc w:val="center"/>
    </w:pPr>
    <w:rPr>
      <w:rFonts w:cs="Aparajita"/>
      <w:i/>
      <w:iCs/>
      <w:color w:val="404040" w:themeColor="text1" w:themeTint="BF"/>
      <w:sz w:val="24"/>
      <w:szCs w:val="24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DD44B6"/>
    <w:rPr>
      <w:rFonts w:ascii="Tw Cen MT" w:eastAsia="Times New Roman" w:hAnsi="Tw Cen MT" w:cs="Aparajita"/>
      <w:i/>
      <w:iCs/>
      <w:color w:val="404040" w:themeColor="text1" w:themeTint="BF"/>
      <w:sz w:val="24"/>
      <w:szCs w:val="24"/>
      <w:shd w:val="clear" w:color="auto" w:fill="D9D9D9" w:themeFill="background1" w:themeFillShade="D9"/>
      <w:lang w:val="es-ES" w:eastAsia="es-MX"/>
    </w:rPr>
  </w:style>
  <w:style w:type="paragraph" w:styleId="Prrafodelista">
    <w:name w:val="List Paragraph"/>
    <w:basedOn w:val="Normal"/>
    <w:uiPriority w:val="34"/>
    <w:qFormat/>
    <w:rsid w:val="00F654D1"/>
    <w:pPr>
      <w:ind w:left="720"/>
      <w:contextualSpacing/>
    </w:pPr>
  </w:style>
  <w:style w:type="table" w:styleId="Tablaconcuadrcula">
    <w:name w:val="Table Grid"/>
    <w:basedOn w:val="Tablanormal"/>
    <w:uiPriority w:val="39"/>
    <w:rsid w:val="008B7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1B60A6"/>
    <w:rPr>
      <w:rFonts w:ascii="Oswald" w:eastAsia="Times New Roman" w:hAnsi="Oswald" w:cs="Times New Roman"/>
      <w:bCs/>
      <w:caps/>
      <w:color w:val="808080"/>
      <w:kern w:val="36"/>
      <w:sz w:val="28"/>
      <w:szCs w:val="32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1B60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60A6"/>
    <w:rPr>
      <w:rFonts w:ascii="Bookerly" w:eastAsia="Times New Roman" w:hAnsi="Bookerly" w:cs="Bookerly"/>
      <w:color w:val="434343"/>
      <w:sz w:val="20"/>
      <w:szCs w:val="2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1B60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60A6"/>
    <w:rPr>
      <w:rFonts w:ascii="Bookerly" w:eastAsia="Times New Roman" w:hAnsi="Bookerly" w:cs="Bookerly"/>
      <w:color w:val="434343"/>
      <w:sz w:val="20"/>
      <w:szCs w:val="20"/>
      <w:lang w:eastAsia="es-MX"/>
    </w:rPr>
  </w:style>
  <w:style w:type="character" w:customStyle="1" w:styleId="Ttulo5Car">
    <w:name w:val="Título 5 Car"/>
    <w:basedOn w:val="Fuentedeprrafopredeter"/>
    <w:link w:val="Ttulo5"/>
    <w:uiPriority w:val="9"/>
    <w:rsid w:val="002C4FBD"/>
    <w:rPr>
      <w:rFonts w:asciiTheme="majorHAnsi" w:eastAsiaTheme="majorEastAsia" w:hAnsiTheme="majorHAnsi" w:cstheme="majorBidi"/>
      <w:color w:val="2F5496" w:themeColor="accent1" w:themeShade="BF"/>
      <w:lang w:eastAsia="es-MX"/>
    </w:rPr>
  </w:style>
  <w:style w:type="paragraph" w:customStyle="1" w:styleId="Questions">
    <w:name w:val="Questions"/>
    <w:basedOn w:val="Normal"/>
    <w:qFormat/>
    <w:rsid w:val="00B94ED3"/>
    <w:pPr>
      <w:numPr>
        <w:numId w:val="10"/>
      </w:numPr>
      <w:tabs>
        <w:tab w:val="right" w:leader="underscore" w:pos="9990"/>
      </w:tabs>
      <w:spacing w:before="120" w:line="36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470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0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8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33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7215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3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57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02460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7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2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1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62961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5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33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3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nqu\OneDrive\Documentos\Plantillas%20personalizadas%20de%20Office\Folleto%20GS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A24F2-1835-4A2E-B6F4-11836191E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Folleto GSO.dotx</Template>
  <TotalTime>407</TotalTime>
  <Pages>1</Pages>
  <Words>435</Words>
  <Characters>2396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Villegas Valerio</dc:creator>
  <cp:keywords/>
  <dc:description/>
  <cp:lastModifiedBy>Enrique Villegas</cp:lastModifiedBy>
  <cp:revision>13</cp:revision>
  <cp:lastPrinted>2021-10-26T16:39:00Z</cp:lastPrinted>
  <dcterms:created xsi:type="dcterms:W3CDTF">2021-12-09T16:13:00Z</dcterms:created>
  <dcterms:modified xsi:type="dcterms:W3CDTF">2022-03-29T18:54:00Z</dcterms:modified>
</cp:coreProperties>
</file>